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7BDAE" w14:textId="63A9F902" w:rsidR="001429E4" w:rsidRPr="00070245" w:rsidRDefault="001C4C85" w:rsidP="005D5267">
      <w:pPr>
        <w:jc w:val="right"/>
        <w:rPr>
          <w:rFonts w:cs="Arial"/>
          <w:b/>
          <w:bCs/>
          <w:color w:val="0070C0"/>
        </w:rPr>
      </w:pPr>
      <w:r>
        <w:rPr>
          <w:rFonts w:cs="Arial"/>
          <w:b/>
          <w:bCs/>
          <w:color w:val="0070C0"/>
          <w:sz w:val="56"/>
          <w:szCs w:val="56"/>
        </w:rPr>
        <w:t>Training and UAT Agenda</w:t>
      </w:r>
    </w:p>
    <w:p w14:paraId="47849197" w14:textId="787D40A5" w:rsidR="001429E4" w:rsidRPr="00F81875" w:rsidRDefault="00F7376D" w:rsidP="00F81875">
      <w:pPr>
        <w:pBdr>
          <w:top w:val="single" w:sz="4" w:space="1" w:color="auto"/>
        </w:pBdr>
        <w:jc w:val="right"/>
        <w:rPr>
          <w:rFonts w:asciiTheme="minorHAnsi" w:hAnsiTheme="minorHAnsi"/>
          <w:color w:val="7F7F7F" w:themeColor="text1" w:themeTint="80"/>
          <w:sz w:val="32"/>
          <w:szCs w:val="32"/>
          <w:lang w:val="en-AU"/>
        </w:rPr>
      </w:pPr>
      <w:r>
        <w:rPr>
          <w:rFonts w:asciiTheme="minorHAnsi" w:hAnsiTheme="minorHAnsi"/>
          <w:color w:val="7F7F7F" w:themeColor="text1" w:themeTint="80"/>
          <w:sz w:val="32"/>
          <w:szCs w:val="32"/>
        </w:rPr>
        <w:t>{{CLIENT_NAME}}</w:t>
      </w:r>
    </w:p>
    <w:p w14:paraId="60F74955" w14:textId="77777777" w:rsidR="005D5267" w:rsidRPr="005D5267" w:rsidRDefault="005D5267" w:rsidP="00BC4E0F">
      <w:pPr>
        <w:rPr>
          <w:rFonts w:asciiTheme="minorHAnsi" w:hAnsiTheme="minorHAnsi"/>
          <w:b/>
          <w:sz w:val="20"/>
          <w:szCs w:val="20"/>
        </w:rPr>
      </w:pPr>
    </w:p>
    <w:p w14:paraId="544EB373" w14:textId="1BD8A323" w:rsidR="006F2245" w:rsidRDefault="003171C8" w:rsidP="00BC4E0F">
      <w:pPr>
        <w:rPr>
          <w:rFonts w:asciiTheme="minorHAnsi" w:hAnsiTheme="minorHAnsi"/>
          <w:b/>
          <w:bCs/>
          <w:sz w:val="40"/>
          <w:szCs w:val="40"/>
        </w:rPr>
      </w:pPr>
      <w:r>
        <w:rPr>
          <w:rFonts w:asciiTheme="minorHAnsi" w:hAnsiTheme="minorHAnsi"/>
          <w:b/>
          <w:sz w:val="40"/>
          <w:szCs w:val="40"/>
        </w:rPr>
        <w:t>Key User Training and UAT Sessions</w:t>
      </w:r>
    </w:p>
    <w:p w14:paraId="35FAD24A" w14:textId="4CFA918A" w:rsidR="00793F8E" w:rsidRPr="001915C6" w:rsidRDefault="00793F8E" w:rsidP="4739AD08">
      <w:pPr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b/>
          <w:bCs/>
          <w:color w:val="000000" w:themeColor="text1"/>
        </w:rPr>
        <w:t>From</w:t>
      </w:r>
      <w:r>
        <w:tab/>
        <w:tab/>
      </w:r>
      <w:r>
        <w:rPr>
          <w:rFonts w:asciiTheme="minorHAnsi" w:hAnsiTheme="minorHAnsi"/>
          <w:color w:val="000000" w:themeColor="text1"/>
        </w:rPr>
        <w:t>: {{BPR_FROM}}</w:t>
      </w:r>
    </w:p>
    <w:p w14:paraId="7262236B" w14:textId="1350942C" w:rsidR="00793F8E" w:rsidRPr="001915C6" w:rsidRDefault="00793F8E" w:rsidP="4739AD08">
      <w:pPr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b/>
          <w:bCs/>
          <w:color w:val="000000" w:themeColor="text1"/>
        </w:rPr>
        <w:t>Until</w:t>
      </w:r>
      <w:r>
        <w:tab/>
        <w:tab/>
      </w:r>
      <w:r>
        <w:rPr>
          <w:rFonts w:asciiTheme="minorHAnsi" w:hAnsiTheme="minorHAnsi"/>
          <w:color w:val="000000" w:themeColor="text1"/>
        </w:rPr>
        <w:t>: {{BPR_UNTIL}}</w:t>
      </w:r>
    </w:p>
    <w:p w14:paraId="4FABC916" w14:textId="180B4779" w:rsidR="00E41693" w:rsidRDefault="00793F8E" w:rsidP="003862B2">
      <w:pPr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b/>
          <w:bCs/>
          <w:color w:val="000000" w:themeColor="text1"/>
        </w:rPr>
        <w:t>Yardi Team</w:t>
        <w:tab/>
      </w:r>
      <w:r>
        <w:rPr>
          <w:rFonts w:asciiTheme="minorHAnsi" w:hAnsiTheme="minorHAnsi"/>
          <w:color w:val="000000" w:themeColor="text1"/>
        </w:rPr>
        <w:t>: {{CONSULTANT_NAME}}</w:t>
      </w:r>
    </w:p>
    <w:p w14:paraId="29F01444" w14:textId="77777777" w:rsidR="003862B2" w:rsidRDefault="003862B2" w:rsidP="003862B2">
      <w:pPr>
        <w:rPr>
          <w:rFonts w:asciiTheme="minorHAnsi" w:hAnsiTheme="minorHAnsi"/>
          <w:color w:val="000000" w:themeColor="text1"/>
        </w:rPr>
      </w:pPr>
    </w:p>
    <w:tbl>
      <w:tblPr>
        <w:tblStyle w:val="TableGrid"/>
        <w:tblW w:w="10476" w:type="dxa"/>
        <w:tblInd w:w="-27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6A0" w:firstRow="1" w:lastRow="0" w:firstColumn="1" w:lastColumn="0" w:noHBand="1" w:noVBand="1"/>
      </w:tblPr>
      <w:tblGrid>
        <w:gridCol w:w="1440"/>
        <w:gridCol w:w="1807"/>
        <w:gridCol w:w="5103"/>
        <w:gridCol w:w="2126"/>
      </w:tblGrid>
      <w:tr w:rsidR="00A475A6" w:rsidRPr="00CF7170" w14:paraId="02E2E054" w14:textId="77777777" w:rsidTr="4739AD08">
        <w:trPr>
          <w:cantSplit/>
          <w:trHeight w:val="300"/>
          <w:tblHeader/>
        </w:trPr>
        <w:tc>
          <w:tcPr>
            <w:tcW w:w="1440" w:type="dxa"/>
            <w:shd w:val="clear" w:color="auto" w:fill="B8CCE4" w:themeFill="accent1" w:themeFillTint="66"/>
          </w:tcPr>
          <w:p w14:paraId="17D1179B" w14:textId="77777777" w:rsidR="00BB2BE3" w:rsidRPr="00CF7170" w:rsidRDefault="00BB2BE3" w:rsidP="00F70FD7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Day</w:t>
            </w:r>
          </w:p>
        </w:tc>
        <w:tc>
          <w:tcPr>
            <w:tcW w:w="1807" w:type="dxa"/>
            <w:shd w:val="clear" w:color="auto" w:fill="B8CCE4" w:themeFill="accent1" w:themeFillTint="66"/>
          </w:tcPr>
          <w:p w14:paraId="4B836482" w14:textId="77777777" w:rsidR="00BB2BE3" w:rsidRPr="00CF7170" w:rsidRDefault="00BB2BE3" w:rsidP="00F70FD7">
            <w:pPr>
              <w:tabs>
                <w:tab w:val="left" w:pos="1800"/>
              </w:tabs>
              <w:spacing w:before="6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Estimated</w:t>
            </w:r>
          </w:p>
          <w:p w14:paraId="0AB3A8D8" w14:textId="680A29B5" w:rsidR="00BB2BE3" w:rsidRPr="00CF7170" w:rsidRDefault="00BB2BE3" w:rsidP="00F70FD7">
            <w:pPr>
              <w:tabs>
                <w:tab w:val="left" w:pos="1800"/>
              </w:tabs>
              <w:spacing w:before="6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Duration (Hrs.)</w:t>
            </w:r>
          </w:p>
        </w:tc>
        <w:tc>
          <w:tcPr>
            <w:tcW w:w="5103" w:type="dxa"/>
            <w:shd w:val="clear" w:color="auto" w:fill="B8CCE4" w:themeFill="accent1" w:themeFillTint="66"/>
          </w:tcPr>
          <w:p w14:paraId="2961233D" w14:textId="77777777" w:rsidR="00BB2BE3" w:rsidRPr="00CF7170" w:rsidRDefault="00BB2BE3" w:rsidP="00F70FD7">
            <w:pPr>
              <w:tabs>
                <w:tab w:val="left" w:pos="1800"/>
              </w:tabs>
              <w:spacing w:before="6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Items of Business</w:t>
            </w:r>
          </w:p>
        </w:tc>
        <w:tc>
          <w:tcPr>
            <w:tcW w:w="2126" w:type="dxa"/>
            <w:shd w:val="clear" w:color="auto" w:fill="B8CCE4" w:themeFill="accent1" w:themeFillTint="66"/>
          </w:tcPr>
          <w:p w14:paraId="0E919A8E" w14:textId="77777777" w:rsidR="00BB2BE3" w:rsidRPr="00CF7170" w:rsidRDefault="00BB2BE3" w:rsidP="00F70FD7">
            <w:pPr>
              <w:tabs>
                <w:tab w:val="left" w:pos="1800"/>
              </w:tabs>
              <w:spacing w:before="6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Suggested Attendees</w:t>
            </w:r>
          </w:p>
        </w:tc>
      </w:tr>
    </w:tbl>
    <w:p w14:paraId="054279FE" w14:textId="77777777" w:rsidR="00836453" w:rsidRDefault="00836453" w:rsidP="00AA24A6"/>
    <w:p w14:paraId="20F29403" w14:textId="77777777" w:rsidR="000A45DF" w:rsidRPr="00400A07" w:rsidRDefault="000A45DF" w:rsidP="002E1BED">
      <w:pPr>
        <w:pStyle w:val="ListParagraph"/>
        <w:ind w:left="745"/>
      </w:pPr>
    </w:p>
    <w:sectPr w:rsidR="000A45DF" w:rsidRPr="00400A07" w:rsidSect="00D251D6">
      <w:footerReference w:type="default" r:id="rId11"/>
      <w:pgSz w:w="11909" w:h="16834" w:code="9"/>
      <w:pgMar w:top="567" w:right="1080" w:bottom="1440" w:left="1080" w:header="45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A9508" w14:textId="77777777" w:rsidR="006B4319" w:rsidRDefault="006B4319" w:rsidP="00DD71F7">
      <w:r>
        <w:separator/>
      </w:r>
    </w:p>
  </w:endnote>
  <w:endnote w:type="continuationSeparator" w:id="0">
    <w:p w14:paraId="0868572F" w14:textId="77777777" w:rsidR="006B4319" w:rsidRDefault="006B4319" w:rsidP="00DD71F7">
      <w:r>
        <w:continuationSeparator/>
      </w:r>
    </w:p>
  </w:endnote>
  <w:endnote w:type="continuationNotice" w:id="1">
    <w:p w14:paraId="69C6321C" w14:textId="77777777" w:rsidR="006B4319" w:rsidRDefault="006B431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&quot;Courier New&quot;">
    <w:altName w:val="Cambria"/>
    <w:panose1 w:val="00000000000000000000"/>
    <w:charset w:val="00"/>
    <w:family w:val="roman"/>
    <w:notTrueType/>
    <w:pitch w:val="default"/>
  </w:font>
  <w:font w:name="ApolloCondSemi">
    <w:altName w:val="Calibri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jitsu Sans Light">
    <w:altName w:val="Calibri"/>
    <w:charset w:val="00"/>
    <w:family w:val="swiss"/>
    <w:pitch w:val="variable"/>
    <w:sig w:usb0="800000AF" w:usb1="0000206B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8CF57" w14:textId="78280023" w:rsidR="00727F54" w:rsidRDefault="00727F54" w:rsidP="00E60BB5">
    <w:pPr>
      <w:pStyle w:val="Footer"/>
      <w:pBdr>
        <w:top w:val="single" w:sz="4" w:space="1" w:color="auto"/>
      </w:pBdr>
      <w:rPr>
        <w:rFonts w:ascii="Tahoma" w:hAnsi="Tahoma" w:cs="Tahoma"/>
        <w:sz w:val="14"/>
        <w:szCs w:val="14"/>
      </w:rPr>
    </w:pPr>
    <w:r w:rsidR="56063A6E" w:rsidRPr="000741CE">
      <w:rPr>
        <w:rFonts w:ascii="Tahoma" w:hAnsi="Tahoma" w:cs="Tahoma"/>
        <w:sz w:val="14"/>
        <w:szCs w:val="14"/>
      </w:rPr>
      <w:t>Copyright © Yardi Systems, Inc. 20</w:t>
    </w:r>
    <w:r w:rsidR="56063A6E">
      <w:rPr>
        <w:rFonts w:ascii="Tahoma" w:hAnsi="Tahoma" w:cs="Tahoma"/>
        <w:sz w:val="14"/>
        <w:szCs w:val="14"/>
      </w:rPr>
      <w:t>2</w:t>
    </w:r>
    <w:r w:rsidR="003862B2">
      <w:rPr>
        <w:rFonts w:ascii="Tahoma" w:hAnsi="Tahoma" w:cs="Tahoma"/>
        <w:sz w:val="14"/>
        <w:szCs w:val="14"/>
      </w:rPr>
      <w:t>6</w:t>
    </w:r>
    <w:r w:rsidRPr="000741CE">
      <w:rPr>
        <w:rFonts w:ascii="Tahoma" w:hAnsi="Tahoma" w:cs="Tahoma"/>
        <w:sz w:val="14"/>
        <w:szCs w:val="14"/>
      </w:rPr>
      <w:br/>
    </w:r>
    <w:r w:rsidR="56063A6E" w:rsidRPr="000741CE">
      <w:rPr>
        <w:rFonts w:ascii="Tahoma" w:hAnsi="Tahoma" w:cs="Tahoma"/>
        <w:sz w:val="14"/>
        <w:szCs w:val="14"/>
      </w:rPr>
      <w:t>Yardi is a registered trademark of Yardi Systems, Inc. All Rights Reserved</w:t>
    </w:r>
  </w:p>
  <w:p w14:paraId="26E715EC" w14:textId="77777777" w:rsidR="00727F54" w:rsidRDefault="00727F54" w:rsidP="00E60BB5">
    <w:pPr>
      <w:pStyle w:val="Footer"/>
      <w:pBdr>
        <w:top w:val="single" w:sz="4" w:space="1" w:color="auto"/>
      </w:pBdr>
      <w:rPr>
        <w:rFonts w:ascii="Tahoma" w:hAnsi="Tahoma" w:cs="Tahoma"/>
        <w:sz w:val="14"/>
        <w:szCs w:val="14"/>
      </w:rPr>
    </w:pPr>
  </w:p>
  <w:p w14:paraId="0A40C5FF" w14:textId="77777777" w:rsidR="00727F54" w:rsidRPr="000741CE" w:rsidRDefault="00727F54" w:rsidP="00E60BB5">
    <w:pPr>
      <w:pStyle w:val="Footer"/>
      <w:pBdr>
        <w:top w:val="single" w:sz="4" w:space="1" w:color="auto"/>
      </w:pBdr>
      <w:rPr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D860E" w14:textId="77777777" w:rsidR="006B4319" w:rsidRDefault="006B4319" w:rsidP="00DD71F7">
      <w:r>
        <w:separator/>
      </w:r>
    </w:p>
  </w:footnote>
  <w:footnote w:type="continuationSeparator" w:id="0">
    <w:p w14:paraId="7AB12C41" w14:textId="77777777" w:rsidR="006B4319" w:rsidRDefault="006B4319" w:rsidP="00DD71F7">
      <w:r>
        <w:continuationSeparator/>
      </w:r>
    </w:p>
  </w:footnote>
  <w:footnote w:type="continuationNotice" w:id="1">
    <w:p w14:paraId="463D1978" w14:textId="77777777" w:rsidR="006B4319" w:rsidRDefault="006B431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B4FBD"/>
    <w:multiLevelType w:val="hybridMultilevel"/>
    <w:tmpl w:val="A5287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E4423"/>
    <w:multiLevelType w:val="multilevel"/>
    <w:tmpl w:val="0C09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95F3BE0"/>
    <w:multiLevelType w:val="hybridMultilevel"/>
    <w:tmpl w:val="2B720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CC3B65"/>
    <w:multiLevelType w:val="hybridMultilevel"/>
    <w:tmpl w:val="433014C2"/>
    <w:lvl w:ilvl="0" w:tplc="C48CC81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6B4D9A"/>
    <w:multiLevelType w:val="hybridMultilevel"/>
    <w:tmpl w:val="DE980A5E"/>
    <w:lvl w:ilvl="0" w:tplc="E20A2098">
      <w:numFmt w:val="bullet"/>
      <w:lvlText w:val="-"/>
      <w:lvlJc w:val="left"/>
      <w:pPr>
        <w:ind w:left="745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5" w:hanging="360"/>
      </w:pPr>
      <w:rPr>
        <w:rFonts w:ascii="Wingdings" w:hAnsi="Wingdings" w:hint="default"/>
      </w:rPr>
    </w:lvl>
  </w:abstractNum>
  <w:abstractNum w:abstractNumId="5" w15:restartNumberingAfterBreak="0">
    <w:nsid w:val="16450EF5"/>
    <w:multiLevelType w:val="multilevel"/>
    <w:tmpl w:val="E380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457F0C"/>
    <w:multiLevelType w:val="multilevel"/>
    <w:tmpl w:val="96CC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005F00"/>
    <w:multiLevelType w:val="hybridMultilevel"/>
    <w:tmpl w:val="CF58E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0F3D8D"/>
    <w:multiLevelType w:val="hybridMultilevel"/>
    <w:tmpl w:val="FBAEC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8C785A"/>
    <w:multiLevelType w:val="hybridMultilevel"/>
    <w:tmpl w:val="F3C43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0A2098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656C66"/>
    <w:multiLevelType w:val="multilevel"/>
    <w:tmpl w:val="36281692"/>
    <w:styleLink w:val="NumberedList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2EAF3D20"/>
    <w:multiLevelType w:val="hybridMultilevel"/>
    <w:tmpl w:val="2E8C001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167A66"/>
    <w:multiLevelType w:val="hybridMultilevel"/>
    <w:tmpl w:val="56300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DF7408"/>
    <w:multiLevelType w:val="hybridMultilevel"/>
    <w:tmpl w:val="20E65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797BAF"/>
    <w:multiLevelType w:val="hybridMultilevel"/>
    <w:tmpl w:val="64B28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E226F6"/>
    <w:multiLevelType w:val="hybridMultilevel"/>
    <w:tmpl w:val="CB5C3C38"/>
    <w:lvl w:ilvl="0" w:tplc="C48CC81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1059CB"/>
    <w:multiLevelType w:val="hybridMultilevel"/>
    <w:tmpl w:val="F22E7E10"/>
    <w:lvl w:ilvl="0" w:tplc="E20A2098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C995A1F"/>
    <w:multiLevelType w:val="multilevel"/>
    <w:tmpl w:val="6398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DF029B0"/>
    <w:multiLevelType w:val="multilevel"/>
    <w:tmpl w:val="02F6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A62F95"/>
    <w:multiLevelType w:val="hybridMultilevel"/>
    <w:tmpl w:val="B47EC450"/>
    <w:lvl w:ilvl="0" w:tplc="CF3A6E0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2CED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6268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2447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0C79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C4ED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02BD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6FE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DE59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88229D"/>
    <w:multiLevelType w:val="hybridMultilevel"/>
    <w:tmpl w:val="A94A0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B15007"/>
    <w:multiLevelType w:val="hybridMultilevel"/>
    <w:tmpl w:val="13367A3C"/>
    <w:lvl w:ilvl="0" w:tplc="C21AFE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A0124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C27C87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D827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18808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3AAE8C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A64E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AC133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4FF624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461C98"/>
    <w:multiLevelType w:val="hybridMultilevel"/>
    <w:tmpl w:val="64E8A518"/>
    <w:lvl w:ilvl="0" w:tplc="FFFFFFFF">
      <w:start w:val="1"/>
      <w:numFmt w:val="bullet"/>
      <w:lvlText w:val=""/>
      <w:lvlJc w:val="left"/>
      <w:pPr>
        <w:ind w:left="6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1" w:hanging="360"/>
      </w:pPr>
      <w:rPr>
        <w:rFonts w:ascii="Wingdings" w:hAnsi="Wingdings" w:hint="default"/>
      </w:rPr>
    </w:lvl>
  </w:abstractNum>
  <w:abstractNum w:abstractNumId="23" w15:restartNumberingAfterBreak="0">
    <w:nsid w:val="59973AE2"/>
    <w:multiLevelType w:val="hybridMultilevel"/>
    <w:tmpl w:val="54E43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A3F6E7"/>
    <w:multiLevelType w:val="hybridMultilevel"/>
    <w:tmpl w:val="CE9E287E"/>
    <w:lvl w:ilvl="0" w:tplc="F6ACC96C">
      <w:start w:val="1"/>
      <w:numFmt w:val="bullet"/>
      <w:lvlText w:val="o"/>
      <w:lvlJc w:val="left"/>
      <w:pPr>
        <w:ind w:left="720" w:hanging="360"/>
      </w:pPr>
      <w:rPr>
        <w:rFonts w:ascii="&quot;Courier New&quot;" w:hAnsi="&quot;Courier New&quot;" w:hint="default"/>
      </w:rPr>
    </w:lvl>
    <w:lvl w:ilvl="1" w:tplc="B22E15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B884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2033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065B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820E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04A8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2A13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ECD9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3B6FBA"/>
    <w:multiLevelType w:val="hybridMultilevel"/>
    <w:tmpl w:val="25CEA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B2693E"/>
    <w:multiLevelType w:val="hybridMultilevel"/>
    <w:tmpl w:val="5EF66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0D76F2"/>
    <w:multiLevelType w:val="hybridMultilevel"/>
    <w:tmpl w:val="B4C20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9B5E08"/>
    <w:multiLevelType w:val="multilevel"/>
    <w:tmpl w:val="5720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64B1FEC"/>
    <w:multiLevelType w:val="hybridMultilevel"/>
    <w:tmpl w:val="A0AA3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402286"/>
    <w:multiLevelType w:val="hybridMultilevel"/>
    <w:tmpl w:val="3AAC506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numFmt w:val="bullet"/>
      <w:lvlText w:val="-"/>
      <w:lvlJc w:val="left"/>
      <w:pPr>
        <w:ind w:left="1800" w:hanging="360"/>
      </w:pPr>
      <w:rPr>
        <w:rFonts w:ascii="Calibri" w:eastAsia="Times New Roman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96505A3"/>
    <w:multiLevelType w:val="hybridMultilevel"/>
    <w:tmpl w:val="B9C8B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3E5032"/>
    <w:multiLevelType w:val="hybridMultilevel"/>
    <w:tmpl w:val="AD5045D4"/>
    <w:lvl w:ilvl="0" w:tplc="6430E980">
      <w:numFmt w:val="none"/>
      <w:pStyle w:val="ListBullet1"/>
      <w:lvlText w:val="n"/>
      <w:lvlJc w:val="left"/>
      <w:pPr>
        <w:tabs>
          <w:tab w:val="num" w:pos="630"/>
        </w:tabs>
        <w:ind w:left="270" w:firstLine="0"/>
      </w:pPr>
      <w:rPr>
        <w:rFonts w:ascii="Wingdings" w:hAnsi="Wingdings" w:hint="default"/>
        <w:sz w:val="12"/>
      </w:rPr>
    </w:lvl>
    <w:lvl w:ilvl="1" w:tplc="873C9F44">
      <w:numFmt w:val="decimal"/>
      <w:lvlText w:val="%2"/>
      <w:lvlJc w:val="left"/>
      <w:pPr>
        <w:tabs>
          <w:tab w:val="num" w:pos="0"/>
        </w:tabs>
        <w:ind w:left="0" w:firstLine="0"/>
      </w:pPr>
      <w:rPr>
        <w:rFonts w:ascii="ApolloCondSemi" w:hAnsi="ApolloCondSemi" w:hint="default"/>
      </w:rPr>
    </w:lvl>
    <w:lvl w:ilvl="2" w:tplc="6A3C037A">
      <w:numFmt w:val="decimal"/>
      <w:lvlText w:val="%3"/>
      <w:lvlJc w:val="left"/>
      <w:pPr>
        <w:tabs>
          <w:tab w:val="num" w:pos="0"/>
        </w:tabs>
        <w:ind w:left="0" w:firstLine="0"/>
      </w:pPr>
      <w:rPr>
        <w:rFonts w:ascii="ApolloCondSemi" w:hAnsi="ApolloCondSemi" w:hint="default"/>
      </w:rPr>
    </w:lvl>
    <w:lvl w:ilvl="3" w:tplc="A57AB204">
      <w:numFmt w:val="decimal"/>
      <w:lvlText w:val="%4"/>
      <w:lvlJc w:val="left"/>
      <w:pPr>
        <w:tabs>
          <w:tab w:val="num" w:pos="0"/>
        </w:tabs>
        <w:ind w:left="0" w:firstLine="0"/>
      </w:pPr>
      <w:rPr>
        <w:rFonts w:ascii="ApolloCondSemi" w:hAnsi="ApolloCondSemi" w:hint="default"/>
      </w:rPr>
    </w:lvl>
    <w:lvl w:ilvl="4" w:tplc="F1F25C32">
      <w:numFmt w:val="decimal"/>
      <w:lvlText w:val="%5"/>
      <w:lvlJc w:val="left"/>
      <w:pPr>
        <w:tabs>
          <w:tab w:val="num" w:pos="0"/>
        </w:tabs>
        <w:ind w:left="0" w:firstLine="0"/>
      </w:pPr>
      <w:rPr>
        <w:rFonts w:ascii="ApolloCondSemi" w:hAnsi="ApolloCondSemi" w:hint="default"/>
      </w:rPr>
    </w:lvl>
    <w:lvl w:ilvl="5" w:tplc="6226CCFE">
      <w:numFmt w:val="decimal"/>
      <w:lvlText w:val="%6"/>
      <w:lvlJc w:val="left"/>
      <w:pPr>
        <w:tabs>
          <w:tab w:val="num" w:pos="0"/>
        </w:tabs>
        <w:ind w:left="0" w:firstLine="0"/>
      </w:pPr>
      <w:rPr>
        <w:rFonts w:ascii="ApolloCondSemi" w:hAnsi="ApolloCondSemi" w:hint="default"/>
      </w:rPr>
    </w:lvl>
    <w:lvl w:ilvl="6" w:tplc="B7281292">
      <w:numFmt w:val="decimal"/>
      <w:lvlText w:val="%7"/>
      <w:lvlJc w:val="left"/>
      <w:pPr>
        <w:tabs>
          <w:tab w:val="num" w:pos="0"/>
        </w:tabs>
        <w:ind w:left="0" w:firstLine="0"/>
      </w:pPr>
      <w:rPr>
        <w:rFonts w:ascii="ApolloCondSemi" w:hAnsi="ApolloCondSemi" w:hint="default"/>
      </w:rPr>
    </w:lvl>
    <w:lvl w:ilvl="7" w:tplc="AB9295EA">
      <w:numFmt w:val="decimal"/>
      <w:lvlText w:val="%8"/>
      <w:lvlJc w:val="left"/>
      <w:pPr>
        <w:tabs>
          <w:tab w:val="num" w:pos="0"/>
        </w:tabs>
        <w:ind w:left="0" w:firstLine="0"/>
      </w:pPr>
      <w:rPr>
        <w:rFonts w:ascii="ApolloCondSemi" w:hAnsi="ApolloCondSemi" w:hint="default"/>
      </w:rPr>
    </w:lvl>
    <w:lvl w:ilvl="8" w:tplc="C85AAEE4">
      <w:numFmt w:val="decimal"/>
      <w:lvlText w:val="%9"/>
      <w:lvlJc w:val="left"/>
      <w:pPr>
        <w:tabs>
          <w:tab w:val="num" w:pos="0"/>
        </w:tabs>
        <w:ind w:left="0" w:firstLine="0"/>
      </w:pPr>
      <w:rPr>
        <w:rFonts w:ascii="ApolloCondSemi" w:hAnsi="ApolloCondSemi" w:hint="default"/>
      </w:rPr>
    </w:lvl>
  </w:abstractNum>
  <w:abstractNum w:abstractNumId="33" w15:restartNumberingAfterBreak="0">
    <w:nsid w:val="6C9F8520"/>
    <w:multiLevelType w:val="hybridMultilevel"/>
    <w:tmpl w:val="FFFFFFFF"/>
    <w:lvl w:ilvl="0" w:tplc="6BAAFBB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48CC81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53AA238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AEE7BC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714332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B7AE02C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A54C4F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7CC6E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DEAAC4D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CC77F8B"/>
    <w:multiLevelType w:val="hybridMultilevel"/>
    <w:tmpl w:val="95F67F64"/>
    <w:lvl w:ilvl="0" w:tplc="BA5A8B9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8781F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9ABF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C8F7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42AE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8E95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626F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3065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DA2C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B42A03"/>
    <w:multiLevelType w:val="hybridMultilevel"/>
    <w:tmpl w:val="D8A60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AD77CA"/>
    <w:multiLevelType w:val="hybridMultilevel"/>
    <w:tmpl w:val="B54E1EA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numFmt w:val="bullet"/>
      <w:lvlText w:val="-"/>
      <w:lvlJc w:val="left"/>
      <w:pPr>
        <w:ind w:left="1800" w:hanging="360"/>
      </w:pPr>
      <w:rPr>
        <w:rFonts w:ascii="Calibri" w:eastAsia="Times New Roman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15F2BC5"/>
    <w:multiLevelType w:val="multilevel"/>
    <w:tmpl w:val="BE5A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32B1135"/>
    <w:multiLevelType w:val="hybridMultilevel"/>
    <w:tmpl w:val="EB108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456D6A"/>
    <w:multiLevelType w:val="hybridMultilevel"/>
    <w:tmpl w:val="B37E98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AF2B02"/>
    <w:multiLevelType w:val="multilevel"/>
    <w:tmpl w:val="6534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8CA2AFF"/>
    <w:multiLevelType w:val="multilevel"/>
    <w:tmpl w:val="5D0A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8D67902"/>
    <w:multiLevelType w:val="hybridMultilevel"/>
    <w:tmpl w:val="0CD0DC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8544BE"/>
    <w:multiLevelType w:val="hybridMultilevel"/>
    <w:tmpl w:val="543E6736"/>
    <w:lvl w:ilvl="0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D7003C7"/>
    <w:multiLevelType w:val="hybridMultilevel"/>
    <w:tmpl w:val="18164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B36753"/>
    <w:multiLevelType w:val="hybridMultilevel"/>
    <w:tmpl w:val="58228228"/>
    <w:lvl w:ilvl="0" w:tplc="C48CC81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8371812">
    <w:abstractNumId w:val="33"/>
  </w:num>
  <w:num w:numId="2" w16cid:durableId="372727390">
    <w:abstractNumId w:val="1"/>
  </w:num>
  <w:num w:numId="3" w16cid:durableId="1050151189">
    <w:abstractNumId w:val="10"/>
  </w:num>
  <w:num w:numId="4" w16cid:durableId="1921910529">
    <w:abstractNumId w:val="9"/>
  </w:num>
  <w:num w:numId="5" w16cid:durableId="569072468">
    <w:abstractNumId w:val="4"/>
  </w:num>
  <w:num w:numId="6" w16cid:durableId="1322199308">
    <w:abstractNumId w:val="43"/>
  </w:num>
  <w:num w:numId="7" w16cid:durableId="1861967967">
    <w:abstractNumId w:val="32"/>
  </w:num>
  <w:num w:numId="8" w16cid:durableId="1430585961">
    <w:abstractNumId w:val="8"/>
  </w:num>
  <w:num w:numId="9" w16cid:durableId="117069058">
    <w:abstractNumId w:val="31"/>
  </w:num>
  <w:num w:numId="10" w16cid:durableId="2085106820">
    <w:abstractNumId w:val="25"/>
  </w:num>
  <w:num w:numId="11" w16cid:durableId="1132789807">
    <w:abstractNumId w:val="22"/>
  </w:num>
  <w:num w:numId="12" w16cid:durableId="1687831691">
    <w:abstractNumId w:val="16"/>
  </w:num>
  <w:num w:numId="13" w16cid:durableId="1892880610">
    <w:abstractNumId w:val="21"/>
  </w:num>
  <w:num w:numId="14" w16cid:durableId="1648120873">
    <w:abstractNumId w:val="12"/>
  </w:num>
  <w:num w:numId="15" w16cid:durableId="808589703">
    <w:abstractNumId w:val="39"/>
  </w:num>
  <w:num w:numId="16" w16cid:durableId="1371807398">
    <w:abstractNumId w:val="0"/>
  </w:num>
  <w:num w:numId="17" w16cid:durableId="1042557310">
    <w:abstractNumId w:val="44"/>
  </w:num>
  <w:num w:numId="18" w16cid:durableId="946809505">
    <w:abstractNumId w:val="13"/>
  </w:num>
  <w:num w:numId="19" w16cid:durableId="1549415619">
    <w:abstractNumId w:val="15"/>
  </w:num>
  <w:num w:numId="20" w16cid:durableId="978265097">
    <w:abstractNumId w:val="45"/>
  </w:num>
  <w:num w:numId="21" w16cid:durableId="1599292934">
    <w:abstractNumId w:val="3"/>
  </w:num>
  <w:num w:numId="22" w16cid:durableId="249582804">
    <w:abstractNumId w:val="42"/>
  </w:num>
  <w:num w:numId="23" w16cid:durableId="908878882">
    <w:abstractNumId w:val="26"/>
  </w:num>
  <w:num w:numId="24" w16cid:durableId="1753820388">
    <w:abstractNumId w:val="27"/>
  </w:num>
  <w:num w:numId="25" w16cid:durableId="369502179">
    <w:abstractNumId w:val="6"/>
  </w:num>
  <w:num w:numId="26" w16cid:durableId="369764546">
    <w:abstractNumId w:val="40"/>
  </w:num>
  <w:num w:numId="27" w16cid:durableId="874464323">
    <w:abstractNumId w:val="18"/>
  </w:num>
  <w:num w:numId="28" w16cid:durableId="1644113406">
    <w:abstractNumId w:val="41"/>
  </w:num>
  <w:num w:numId="29" w16cid:durableId="1413969388">
    <w:abstractNumId w:val="5"/>
  </w:num>
  <w:num w:numId="30" w16cid:durableId="1084957180">
    <w:abstractNumId w:val="17"/>
  </w:num>
  <w:num w:numId="31" w16cid:durableId="747072989">
    <w:abstractNumId w:val="37"/>
  </w:num>
  <w:num w:numId="32" w16cid:durableId="518859015">
    <w:abstractNumId w:val="28"/>
  </w:num>
  <w:num w:numId="33" w16cid:durableId="396824742">
    <w:abstractNumId w:val="20"/>
  </w:num>
  <w:num w:numId="34" w16cid:durableId="1067193534">
    <w:abstractNumId w:val="7"/>
  </w:num>
  <w:num w:numId="35" w16cid:durableId="742948129">
    <w:abstractNumId w:val="14"/>
  </w:num>
  <w:num w:numId="36" w16cid:durableId="1277906365">
    <w:abstractNumId w:val="2"/>
  </w:num>
  <w:num w:numId="37" w16cid:durableId="1311246501">
    <w:abstractNumId w:val="29"/>
  </w:num>
  <w:num w:numId="38" w16cid:durableId="922376675">
    <w:abstractNumId w:val="23"/>
  </w:num>
  <w:num w:numId="39" w16cid:durableId="1331760288">
    <w:abstractNumId w:val="38"/>
  </w:num>
  <w:num w:numId="40" w16cid:durableId="1454589605">
    <w:abstractNumId w:val="36"/>
  </w:num>
  <w:num w:numId="41" w16cid:durableId="416050744">
    <w:abstractNumId w:val="30"/>
  </w:num>
  <w:num w:numId="42" w16cid:durableId="194196224">
    <w:abstractNumId w:val="34"/>
  </w:num>
  <w:num w:numId="43" w16cid:durableId="853999811">
    <w:abstractNumId w:val="24"/>
  </w:num>
  <w:num w:numId="44" w16cid:durableId="1129469554">
    <w:abstractNumId w:val="19"/>
  </w:num>
  <w:num w:numId="45" w16cid:durableId="1242761752">
    <w:abstractNumId w:val="35"/>
  </w:num>
  <w:num w:numId="46" w16cid:durableId="885289588">
    <w:abstractNumId w:val="1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A1MzcwMjQ0MDSxMDZV0lEKTi0uzszPAykwMqoFACuhOzAtAAAA"/>
  </w:docVars>
  <w:rsids>
    <w:rsidRoot w:val="00926B91"/>
    <w:rsid w:val="00002BA9"/>
    <w:rsid w:val="00003B02"/>
    <w:rsid w:val="0000454F"/>
    <w:rsid w:val="00007AE3"/>
    <w:rsid w:val="000119A2"/>
    <w:rsid w:val="00015702"/>
    <w:rsid w:val="000171DC"/>
    <w:rsid w:val="000177FC"/>
    <w:rsid w:val="00017840"/>
    <w:rsid w:val="000224EB"/>
    <w:rsid w:val="00023E83"/>
    <w:rsid w:val="000254B5"/>
    <w:rsid w:val="000259FA"/>
    <w:rsid w:val="00025C7D"/>
    <w:rsid w:val="00027851"/>
    <w:rsid w:val="00032280"/>
    <w:rsid w:val="000336F5"/>
    <w:rsid w:val="0003665D"/>
    <w:rsid w:val="00036694"/>
    <w:rsid w:val="000367D2"/>
    <w:rsid w:val="00037B82"/>
    <w:rsid w:val="000412C6"/>
    <w:rsid w:val="000429B1"/>
    <w:rsid w:val="00043DF8"/>
    <w:rsid w:val="00045605"/>
    <w:rsid w:val="00046309"/>
    <w:rsid w:val="0004682A"/>
    <w:rsid w:val="00047D1E"/>
    <w:rsid w:val="00047EFE"/>
    <w:rsid w:val="00052087"/>
    <w:rsid w:val="00052A6D"/>
    <w:rsid w:val="00053C2F"/>
    <w:rsid w:val="00054194"/>
    <w:rsid w:val="00054F9F"/>
    <w:rsid w:val="00055FFC"/>
    <w:rsid w:val="000576B5"/>
    <w:rsid w:val="0006031D"/>
    <w:rsid w:val="0006085B"/>
    <w:rsid w:val="00062933"/>
    <w:rsid w:val="00063C23"/>
    <w:rsid w:val="0006554A"/>
    <w:rsid w:val="000661EC"/>
    <w:rsid w:val="0006627F"/>
    <w:rsid w:val="00066412"/>
    <w:rsid w:val="0007020D"/>
    <w:rsid w:val="00070245"/>
    <w:rsid w:val="00070967"/>
    <w:rsid w:val="000711CD"/>
    <w:rsid w:val="0007460B"/>
    <w:rsid w:val="000747D9"/>
    <w:rsid w:val="00075560"/>
    <w:rsid w:val="000762C5"/>
    <w:rsid w:val="000764A9"/>
    <w:rsid w:val="00076655"/>
    <w:rsid w:val="00077809"/>
    <w:rsid w:val="00080E81"/>
    <w:rsid w:val="00083FE7"/>
    <w:rsid w:val="0008489A"/>
    <w:rsid w:val="00086612"/>
    <w:rsid w:val="000867AC"/>
    <w:rsid w:val="000872A0"/>
    <w:rsid w:val="00090213"/>
    <w:rsid w:val="000913CA"/>
    <w:rsid w:val="00093283"/>
    <w:rsid w:val="0009390E"/>
    <w:rsid w:val="00093A0E"/>
    <w:rsid w:val="00093C1C"/>
    <w:rsid w:val="000949ED"/>
    <w:rsid w:val="00094A71"/>
    <w:rsid w:val="00097247"/>
    <w:rsid w:val="00097B14"/>
    <w:rsid w:val="000A004E"/>
    <w:rsid w:val="000A0B0A"/>
    <w:rsid w:val="000A0F2D"/>
    <w:rsid w:val="000A1B73"/>
    <w:rsid w:val="000A1C9A"/>
    <w:rsid w:val="000A2CB4"/>
    <w:rsid w:val="000A449B"/>
    <w:rsid w:val="000A45DF"/>
    <w:rsid w:val="000A4E81"/>
    <w:rsid w:val="000A558B"/>
    <w:rsid w:val="000A5E9D"/>
    <w:rsid w:val="000A687E"/>
    <w:rsid w:val="000A6982"/>
    <w:rsid w:val="000B0E92"/>
    <w:rsid w:val="000B1BF1"/>
    <w:rsid w:val="000B2381"/>
    <w:rsid w:val="000B2D33"/>
    <w:rsid w:val="000C2626"/>
    <w:rsid w:val="000C2C14"/>
    <w:rsid w:val="000C358B"/>
    <w:rsid w:val="000C38E0"/>
    <w:rsid w:val="000C6AD3"/>
    <w:rsid w:val="000C6FA3"/>
    <w:rsid w:val="000C715C"/>
    <w:rsid w:val="000C72FA"/>
    <w:rsid w:val="000C7BA4"/>
    <w:rsid w:val="000C7D59"/>
    <w:rsid w:val="000D0525"/>
    <w:rsid w:val="000D0B82"/>
    <w:rsid w:val="000D14CD"/>
    <w:rsid w:val="000D2841"/>
    <w:rsid w:val="000D2A11"/>
    <w:rsid w:val="000D576C"/>
    <w:rsid w:val="000D580B"/>
    <w:rsid w:val="000D5F30"/>
    <w:rsid w:val="000D6D73"/>
    <w:rsid w:val="000D7789"/>
    <w:rsid w:val="000E0D4D"/>
    <w:rsid w:val="000E47E0"/>
    <w:rsid w:val="000E4F5D"/>
    <w:rsid w:val="000F1994"/>
    <w:rsid w:val="000F1EE0"/>
    <w:rsid w:val="000F3FD1"/>
    <w:rsid w:val="000F44D5"/>
    <w:rsid w:val="000F4C6A"/>
    <w:rsid w:val="000F69BC"/>
    <w:rsid w:val="000F6D5D"/>
    <w:rsid w:val="000F6DB7"/>
    <w:rsid w:val="000F701D"/>
    <w:rsid w:val="00100F15"/>
    <w:rsid w:val="0010221C"/>
    <w:rsid w:val="00102B0B"/>
    <w:rsid w:val="00102DE0"/>
    <w:rsid w:val="001046BA"/>
    <w:rsid w:val="0010577D"/>
    <w:rsid w:val="0010705A"/>
    <w:rsid w:val="001108E7"/>
    <w:rsid w:val="00111866"/>
    <w:rsid w:val="00112140"/>
    <w:rsid w:val="001130FF"/>
    <w:rsid w:val="001136DE"/>
    <w:rsid w:val="00113A77"/>
    <w:rsid w:val="0011459B"/>
    <w:rsid w:val="00116AA6"/>
    <w:rsid w:val="001173C6"/>
    <w:rsid w:val="00117E6A"/>
    <w:rsid w:val="001203B1"/>
    <w:rsid w:val="00120DA4"/>
    <w:rsid w:val="00120E1F"/>
    <w:rsid w:val="0012126D"/>
    <w:rsid w:val="00122DD5"/>
    <w:rsid w:val="001235DB"/>
    <w:rsid w:val="00123AFB"/>
    <w:rsid w:val="00123EFF"/>
    <w:rsid w:val="00124982"/>
    <w:rsid w:val="0012665F"/>
    <w:rsid w:val="001300D8"/>
    <w:rsid w:val="00130AF5"/>
    <w:rsid w:val="00131744"/>
    <w:rsid w:val="001341C8"/>
    <w:rsid w:val="00134ED9"/>
    <w:rsid w:val="00135892"/>
    <w:rsid w:val="001366B8"/>
    <w:rsid w:val="00137024"/>
    <w:rsid w:val="001419E2"/>
    <w:rsid w:val="00141D45"/>
    <w:rsid w:val="0014253A"/>
    <w:rsid w:val="001429E4"/>
    <w:rsid w:val="00142B87"/>
    <w:rsid w:val="00142D1D"/>
    <w:rsid w:val="0014413F"/>
    <w:rsid w:val="0014527B"/>
    <w:rsid w:val="00150128"/>
    <w:rsid w:val="0015037B"/>
    <w:rsid w:val="0015188E"/>
    <w:rsid w:val="00151BC3"/>
    <w:rsid w:val="00153F7E"/>
    <w:rsid w:val="0015604B"/>
    <w:rsid w:val="0015626E"/>
    <w:rsid w:val="00156323"/>
    <w:rsid w:val="00156470"/>
    <w:rsid w:val="00157916"/>
    <w:rsid w:val="001602E3"/>
    <w:rsid w:val="00161CC9"/>
    <w:rsid w:val="0016327B"/>
    <w:rsid w:val="0016341E"/>
    <w:rsid w:val="00164ADC"/>
    <w:rsid w:val="00164B84"/>
    <w:rsid w:val="00165922"/>
    <w:rsid w:val="00165C84"/>
    <w:rsid w:val="001705F5"/>
    <w:rsid w:val="00171637"/>
    <w:rsid w:val="0017307D"/>
    <w:rsid w:val="00173C61"/>
    <w:rsid w:val="00175652"/>
    <w:rsid w:val="001759E4"/>
    <w:rsid w:val="00176229"/>
    <w:rsid w:val="00177156"/>
    <w:rsid w:val="001779F4"/>
    <w:rsid w:val="00180A05"/>
    <w:rsid w:val="00181617"/>
    <w:rsid w:val="00181FE2"/>
    <w:rsid w:val="001859C9"/>
    <w:rsid w:val="00185DB4"/>
    <w:rsid w:val="001879A2"/>
    <w:rsid w:val="00190B5C"/>
    <w:rsid w:val="001915C6"/>
    <w:rsid w:val="00191D26"/>
    <w:rsid w:val="00192DAB"/>
    <w:rsid w:val="00192E1F"/>
    <w:rsid w:val="0019387D"/>
    <w:rsid w:val="001947C2"/>
    <w:rsid w:val="00195811"/>
    <w:rsid w:val="00196A26"/>
    <w:rsid w:val="001A0153"/>
    <w:rsid w:val="001A1182"/>
    <w:rsid w:val="001A2B7D"/>
    <w:rsid w:val="001A3D34"/>
    <w:rsid w:val="001A455B"/>
    <w:rsid w:val="001A4FA9"/>
    <w:rsid w:val="001A502D"/>
    <w:rsid w:val="001A54E5"/>
    <w:rsid w:val="001A66F4"/>
    <w:rsid w:val="001A6907"/>
    <w:rsid w:val="001A7590"/>
    <w:rsid w:val="001B20BB"/>
    <w:rsid w:val="001B2142"/>
    <w:rsid w:val="001B4960"/>
    <w:rsid w:val="001B6620"/>
    <w:rsid w:val="001C058E"/>
    <w:rsid w:val="001C0749"/>
    <w:rsid w:val="001C149A"/>
    <w:rsid w:val="001C1B98"/>
    <w:rsid w:val="001C3B55"/>
    <w:rsid w:val="001C3DD1"/>
    <w:rsid w:val="001C3F39"/>
    <w:rsid w:val="001C4C85"/>
    <w:rsid w:val="001C4C93"/>
    <w:rsid w:val="001C6472"/>
    <w:rsid w:val="001C6C73"/>
    <w:rsid w:val="001C7343"/>
    <w:rsid w:val="001C73B8"/>
    <w:rsid w:val="001C79B9"/>
    <w:rsid w:val="001D15A5"/>
    <w:rsid w:val="001D2B88"/>
    <w:rsid w:val="001D4A29"/>
    <w:rsid w:val="001D64A4"/>
    <w:rsid w:val="001D6A3B"/>
    <w:rsid w:val="001D7E5E"/>
    <w:rsid w:val="001E16CE"/>
    <w:rsid w:val="001E24E9"/>
    <w:rsid w:val="001E2ABC"/>
    <w:rsid w:val="001E6317"/>
    <w:rsid w:val="001E66FE"/>
    <w:rsid w:val="001F5E06"/>
    <w:rsid w:val="001F6BD4"/>
    <w:rsid w:val="00200C43"/>
    <w:rsid w:val="00200EB0"/>
    <w:rsid w:val="002012A9"/>
    <w:rsid w:val="002014B8"/>
    <w:rsid w:val="0020394C"/>
    <w:rsid w:val="0020397F"/>
    <w:rsid w:val="00205F61"/>
    <w:rsid w:val="00206176"/>
    <w:rsid w:val="00207D80"/>
    <w:rsid w:val="00212970"/>
    <w:rsid w:val="00212CF1"/>
    <w:rsid w:val="0021373F"/>
    <w:rsid w:val="00213A7A"/>
    <w:rsid w:val="00215AA3"/>
    <w:rsid w:val="00215B09"/>
    <w:rsid w:val="002166FC"/>
    <w:rsid w:val="00217B5F"/>
    <w:rsid w:val="00217F92"/>
    <w:rsid w:val="00220C13"/>
    <w:rsid w:val="00220D00"/>
    <w:rsid w:val="00221599"/>
    <w:rsid w:val="00221C27"/>
    <w:rsid w:val="002228D6"/>
    <w:rsid w:val="00223773"/>
    <w:rsid w:val="002249C7"/>
    <w:rsid w:val="002250DC"/>
    <w:rsid w:val="00225548"/>
    <w:rsid w:val="00227A17"/>
    <w:rsid w:val="00227F2E"/>
    <w:rsid w:val="0023141C"/>
    <w:rsid w:val="00232809"/>
    <w:rsid w:val="00232887"/>
    <w:rsid w:val="00233529"/>
    <w:rsid w:val="00233F56"/>
    <w:rsid w:val="00235347"/>
    <w:rsid w:val="00235C84"/>
    <w:rsid w:val="00236F6B"/>
    <w:rsid w:val="00237614"/>
    <w:rsid w:val="00237DE0"/>
    <w:rsid w:val="00240C3D"/>
    <w:rsid w:val="00241475"/>
    <w:rsid w:val="00241505"/>
    <w:rsid w:val="00242BA1"/>
    <w:rsid w:val="00244E36"/>
    <w:rsid w:val="00247689"/>
    <w:rsid w:val="00250278"/>
    <w:rsid w:val="002504E2"/>
    <w:rsid w:val="002505DD"/>
    <w:rsid w:val="00251316"/>
    <w:rsid w:val="002513E9"/>
    <w:rsid w:val="002528E9"/>
    <w:rsid w:val="002535AF"/>
    <w:rsid w:val="00254B57"/>
    <w:rsid w:val="00260A82"/>
    <w:rsid w:val="00263131"/>
    <w:rsid w:val="00264044"/>
    <w:rsid w:val="00264EEA"/>
    <w:rsid w:val="002718C5"/>
    <w:rsid w:val="0027300D"/>
    <w:rsid w:val="0027329B"/>
    <w:rsid w:val="00273EAB"/>
    <w:rsid w:val="00274368"/>
    <w:rsid w:val="00275795"/>
    <w:rsid w:val="0027664D"/>
    <w:rsid w:val="0028152C"/>
    <w:rsid w:val="00282855"/>
    <w:rsid w:val="0028291A"/>
    <w:rsid w:val="00283174"/>
    <w:rsid w:val="00283245"/>
    <w:rsid w:val="00283AB6"/>
    <w:rsid w:val="0028416E"/>
    <w:rsid w:val="0028649D"/>
    <w:rsid w:val="00286AA6"/>
    <w:rsid w:val="00286D5B"/>
    <w:rsid w:val="002878C8"/>
    <w:rsid w:val="00291703"/>
    <w:rsid w:val="00291A0E"/>
    <w:rsid w:val="00291BD8"/>
    <w:rsid w:val="00292CC1"/>
    <w:rsid w:val="002949E8"/>
    <w:rsid w:val="00296CB2"/>
    <w:rsid w:val="00297061"/>
    <w:rsid w:val="002978CB"/>
    <w:rsid w:val="00297D09"/>
    <w:rsid w:val="00297EA0"/>
    <w:rsid w:val="002A2220"/>
    <w:rsid w:val="002A277A"/>
    <w:rsid w:val="002A2D79"/>
    <w:rsid w:val="002A5EE3"/>
    <w:rsid w:val="002A7231"/>
    <w:rsid w:val="002B0752"/>
    <w:rsid w:val="002B2760"/>
    <w:rsid w:val="002B4E0C"/>
    <w:rsid w:val="002B619A"/>
    <w:rsid w:val="002B6A88"/>
    <w:rsid w:val="002C052F"/>
    <w:rsid w:val="002C0D46"/>
    <w:rsid w:val="002C0D6F"/>
    <w:rsid w:val="002C373C"/>
    <w:rsid w:val="002C3B14"/>
    <w:rsid w:val="002C5585"/>
    <w:rsid w:val="002C603D"/>
    <w:rsid w:val="002C7823"/>
    <w:rsid w:val="002D1AD0"/>
    <w:rsid w:val="002D28F5"/>
    <w:rsid w:val="002D2BD2"/>
    <w:rsid w:val="002D34BE"/>
    <w:rsid w:val="002D4DB1"/>
    <w:rsid w:val="002D6C82"/>
    <w:rsid w:val="002D6F0E"/>
    <w:rsid w:val="002D771D"/>
    <w:rsid w:val="002D7C57"/>
    <w:rsid w:val="002E162D"/>
    <w:rsid w:val="002E1BED"/>
    <w:rsid w:val="002E25C3"/>
    <w:rsid w:val="002E3554"/>
    <w:rsid w:val="002E4C09"/>
    <w:rsid w:val="002E53D2"/>
    <w:rsid w:val="002E71E6"/>
    <w:rsid w:val="002E7332"/>
    <w:rsid w:val="002F0B98"/>
    <w:rsid w:val="002F2D3B"/>
    <w:rsid w:val="002F469B"/>
    <w:rsid w:val="002F487C"/>
    <w:rsid w:val="002F553D"/>
    <w:rsid w:val="002F6E1A"/>
    <w:rsid w:val="002F786F"/>
    <w:rsid w:val="003038CC"/>
    <w:rsid w:val="00303A99"/>
    <w:rsid w:val="003058B2"/>
    <w:rsid w:val="00306B2B"/>
    <w:rsid w:val="00306CA3"/>
    <w:rsid w:val="00307511"/>
    <w:rsid w:val="00311C71"/>
    <w:rsid w:val="003143F9"/>
    <w:rsid w:val="0031481C"/>
    <w:rsid w:val="00314AEE"/>
    <w:rsid w:val="00315205"/>
    <w:rsid w:val="003171C8"/>
    <w:rsid w:val="00320514"/>
    <w:rsid w:val="00320FCC"/>
    <w:rsid w:val="0032122C"/>
    <w:rsid w:val="00321655"/>
    <w:rsid w:val="003219FE"/>
    <w:rsid w:val="00323345"/>
    <w:rsid w:val="0032353E"/>
    <w:rsid w:val="003249B8"/>
    <w:rsid w:val="00324D44"/>
    <w:rsid w:val="003267D4"/>
    <w:rsid w:val="00326C97"/>
    <w:rsid w:val="00326CDD"/>
    <w:rsid w:val="00327649"/>
    <w:rsid w:val="00330B9C"/>
    <w:rsid w:val="003310A2"/>
    <w:rsid w:val="0033165F"/>
    <w:rsid w:val="00331C8C"/>
    <w:rsid w:val="0033303A"/>
    <w:rsid w:val="0033503E"/>
    <w:rsid w:val="003355DF"/>
    <w:rsid w:val="00337507"/>
    <w:rsid w:val="003375E4"/>
    <w:rsid w:val="0034018A"/>
    <w:rsid w:val="00340BD4"/>
    <w:rsid w:val="00343044"/>
    <w:rsid w:val="00343546"/>
    <w:rsid w:val="00343A7D"/>
    <w:rsid w:val="00343DF9"/>
    <w:rsid w:val="00344A57"/>
    <w:rsid w:val="00344CDA"/>
    <w:rsid w:val="003455C3"/>
    <w:rsid w:val="00350025"/>
    <w:rsid w:val="0035349E"/>
    <w:rsid w:val="003546DB"/>
    <w:rsid w:val="00356033"/>
    <w:rsid w:val="0035629C"/>
    <w:rsid w:val="003565B6"/>
    <w:rsid w:val="00357141"/>
    <w:rsid w:val="00357A72"/>
    <w:rsid w:val="00360643"/>
    <w:rsid w:val="00360AC9"/>
    <w:rsid w:val="003628EB"/>
    <w:rsid w:val="00362D33"/>
    <w:rsid w:val="00364B74"/>
    <w:rsid w:val="00365DBD"/>
    <w:rsid w:val="00366236"/>
    <w:rsid w:val="00367543"/>
    <w:rsid w:val="003676C9"/>
    <w:rsid w:val="00370646"/>
    <w:rsid w:val="0037136F"/>
    <w:rsid w:val="00371A81"/>
    <w:rsid w:val="0037252E"/>
    <w:rsid w:val="00372AD5"/>
    <w:rsid w:val="00373448"/>
    <w:rsid w:val="00373F56"/>
    <w:rsid w:val="00373FFD"/>
    <w:rsid w:val="00374708"/>
    <w:rsid w:val="00374B14"/>
    <w:rsid w:val="00375A62"/>
    <w:rsid w:val="003763BA"/>
    <w:rsid w:val="003779B8"/>
    <w:rsid w:val="0038186C"/>
    <w:rsid w:val="003820EC"/>
    <w:rsid w:val="00383923"/>
    <w:rsid w:val="00383FCD"/>
    <w:rsid w:val="00384CB6"/>
    <w:rsid w:val="003862B2"/>
    <w:rsid w:val="00390B34"/>
    <w:rsid w:val="00391A13"/>
    <w:rsid w:val="00393F73"/>
    <w:rsid w:val="00396180"/>
    <w:rsid w:val="003963B7"/>
    <w:rsid w:val="00396A06"/>
    <w:rsid w:val="00396AAF"/>
    <w:rsid w:val="003A142B"/>
    <w:rsid w:val="003A25F2"/>
    <w:rsid w:val="003A2F0D"/>
    <w:rsid w:val="003A3DDB"/>
    <w:rsid w:val="003A4B3C"/>
    <w:rsid w:val="003B09AA"/>
    <w:rsid w:val="003B142C"/>
    <w:rsid w:val="003B53DE"/>
    <w:rsid w:val="003B620F"/>
    <w:rsid w:val="003C0A87"/>
    <w:rsid w:val="003C10F5"/>
    <w:rsid w:val="003C1113"/>
    <w:rsid w:val="003C2F1A"/>
    <w:rsid w:val="003C3667"/>
    <w:rsid w:val="003C3695"/>
    <w:rsid w:val="003C4442"/>
    <w:rsid w:val="003C4734"/>
    <w:rsid w:val="003C5EE4"/>
    <w:rsid w:val="003C6E39"/>
    <w:rsid w:val="003C72E4"/>
    <w:rsid w:val="003C7BED"/>
    <w:rsid w:val="003C7CDE"/>
    <w:rsid w:val="003D069B"/>
    <w:rsid w:val="003D206A"/>
    <w:rsid w:val="003D36DD"/>
    <w:rsid w:val="003D39DC"/>
    <w:rsid w:val="003E3167"/>
    <w:rsid w:val="003E3E62"/>
    <w:rsid w:val="003E5EC9"/>
    <w:rsid w:val="003E6476"/>
    <w:rsid w:val="003E7DDC"/>
    <w:rsid w:val="003F0C3B"/>
    <w:rsid w:val="003F2033"/>
    <w:rsid w:val="003F2E41"/>
    <w:rsid w:val="003F3F13"/>
    <w:rsid w:val="003F4E47"/>
    <w:rsid w:val="003F6C5A"/>
    <w:rsid w:val="003F6E4B"/>
    <w:rsid w:val="003F7524"/>
    <w:rsid w:val="003F7E34"/>
    <w:rsid w:val="00400A07"/>
    <w:rsid w:val="00401449"/>
    <w:rsid w:val="00401E28"/>
    <w:rsid w:val="00401EAB"/>
    <w:rsid w:val="00402062"/>
    <w:rsid w:val="0040235D"/>
    <w:rsid w:val="00402AF8"/>
    <w:rsid w:val="00402E78"/>
    <w:rsid w:val="004034AC"/>
    <w:rsid w:val="004038A1"/>
    <w:rsid w:val="00406046"/>
    <w:rsid w:val="004065B9"/>
    <w:rsid w:val="0041533D"/>
    <w:rsid w:val="00415D4F"/>
    <w:rsid w:val="004205F6"/>
    <w:rsid w:val="00420875"/>
    <w:rsid w:val="00423FA5"/>
    <w:rsid w:val="0042446E"/>
    <w:rsid w:val="0042460A"/>
    <w:rsid w:val="004251F4"/>
    <w:rsid w:val="00426235"/>
    <w:rsid w:val="004262DB"/>
    <w:rsid w:val="004274A8"/>
    <w:rsid w:val="004310F9"/>
    <w:rsid w:val="00432B04"/>
    <w:rsid w:val="00433AE3"/>
    <w:rsid w:val="00434622"/>
    <w:rsid w:val="00435D94"/>
    <w:rsid w:val="00437CB4"/>
    <w:rsid w:val="00440222"/>
    <w:rsid w:val="0044087B"/>
    <w:rsid w:val="00441532"/>
    <w:rsid w:val="004426A3"/>
    <w:rsid w:val="00442E41"/>
    <w:rsid w:val="0044707C"/>
    <w:rsid w:val="004507A9"/>
    <w:rsid w:val="0045194A"/>
    <w:rsid w:val="004534AF"/>
    <w:rsid w:val="00454EC0"/>
    <w:rsid w:val="00460A91"/>
    <w:rsid w:val="00460F41"/>
    <w:rsid w:val="0046128D"/>
    <w:rsid w:val="00463006"/>
    <w:rsid w:val="004638DF"/>
    <w:rsid w:val="004643B5"/>
    <w:rsid w:val="004646CE"/>
    <w:rsid w:val="0046620C"/>
    <w:rsid w:val="0046629A"/>
    <w:rsid w:val="0046677E"/>
    <w:rsid w:val="00467849"/>
    <w:rsid w:val="00467FC2"/>
    <w:rsid w:val="00470BA5"/>
    <w:rsid w:val="004710C0"/>
    <w:rsid w:val="0047116F"/>
    <w:rsid w:val="00471BAD"/>
    <w:rsid w:val="0047329D"/>
    <w:rsid w:val="004732BC"/>
    <w:rsid w:val="00473BED"/>
    <w:rsid w:val="004748CF"/>
    <w:rsid w:val="00477627"/>
    <w:rsid w:val="004864E2"/>
    <w:rsid w:val="00487453"/>
    <w:rsid w:val="004875F3"/>
    <w:rsid w:val="004878B2"/>
    <w:rsid w:val="00490CF0"/>
    <w:rsid w:val="0049391E"/>
    <w:rsid w:val="0049403D"/>
    <w:rsid w:val="004949CE"/>
    <w:rsid w:val="00497D32"/>
    <w:rsid w:val="004A0F59"/>
    <w:rsid w:val="004A3C4F"/>
    <w:rsid w:val="004A3E12"/>
    <w:rsid w:val="004A4A4A"/>
    <w:rsid w:val="004A6401"/>
    <w:rsid w:val="004A68A5"/>
    <w:rsid w:val="004A68E2"/>
    <w:rsid w:val="004B0084"/>
    <w:rsid w:val="004B1B2C"/>
    <w:rsid w:val="004B1C02"/>
    <w:rsid w:val="004B258A"/>
    <w:rsid w:val="004B35C2"/>
    <w:rsid w:val="004B39C9"/>
    <w:rsid w:val="004B403A"/>
    <w:rsid w:val="004C08EF"/>
    <w:rsid w:val="004C20C7"/>
    <w:rsid w:val="004C4C6D"/>
    <w:rsid w:val="004C54B5"/>
    <w:rsid w:val="004C66CC"/>
    <w:rsid w:val="004C6B9E"/>
    <w:rsid w:val="004D076B"/>
    <w:rsid w:val="004D13E2"/>
    <w:rsid w:val="004D3BA5"/>
    <w:rsid w:val="004D3D0F"/>
    <w:rsid w:val="004D3F68"/>
    <w:rsid w:val="004D49E3"/>
    <w:rsid w:val="004D549F"/>
    <w:rsid w:val="004D7627"/>
    <w:rsid w:val="004D7F1C"/>
    <w:rsid w:val="004E041B"/>
    <w:rsid w:val="004E04DA"/>
    <w:rsid w:val="004E07B2"/>
    <w:rsid w:val="004E0B8B"/>
    <w:rsid w:val="004E3852"/>
    <w:rsid w:val="004E3A77"/>
    <w:rsid w:val="004E4110"/>
    <w:rsid w:val="004E4361"/>
    <w:rsid w:val="004E5710"/>
    <w:rsid w:val="004E6815"/>
    <w:rsid w:val="004E6D4D"/>
    <w:rsid w:val="004F3515"/>
    <w:rsid w:val="004F42D7"/>
    <w:rsid w:val="004F4E3B"/>
    <w:rsid w:val="004F50BE"/>
    <w:rsid w:val="004F566F"/>
    <w:rsid w:val="004F610C"/>
    <w:rsid w:val="004F756A"/>
    <w:rsid w:val="0050084E"/>
    <w:rsid w:val="00501B15"/>
    <w:rsid w:val="00503137"/>
    <w:rsid w:val="00503246"/>
    <w:rsid w:val="00504401"/>
    <w:rsid w:val="0050543C"/>
    <w:rsid w:val="00505C58"/>
    <w:rsid w:val="00507567"/>
    <w:rsid w:val="00510467"/>
    <w:rsid w:val="005109F2"/>
    <w:rsid w:val="005131E6"/>
    <w:rsid w:val="00513D6B"/>
    <w:rsid w:val="00514835"/>
    <w:rsid w:val="00515F62"/>
    <w:rsid w:val="00516E27"/>
    <w:rsid w:val="00520DA9"/>
    <w:rsid w:val="0052225E"/>
    <w:rsid w:val="00522A3F"/>
    <w:rsid w:val="00522AA2"/>
    <w:rsid w:val="005233B3"/>
    <w:rsid w:val="00524487"/>
    <w:rsid w:val="005264FB"/>
    <w:rsid w:val="00526C7D"/>
    <w:rsid w:val="0053086B"/>
    <w:rsid w:val="005311A3"/>
    <w:rsid w:val="00533E84"/>
    <w:rsid w:val="005353B2"/>
    <w:rsid w:val="005354B2"/>
    <w:rsid w:val="00540919"/>
    <w:rsid w:val="00541510"/>
    <w:rsid w:val="00541ED0"/>
    <w:rsid w:val="00543B05"/>
    <w:rsid w:val="00543EE9"/>
    <w:rsid w:val="005449DD"/>
    <w:rsid w:val="00545252"/>
    <w:rsid w:val="00546E0F"/>
    <w:rsid w:val="00550476"/>
    <w:rsid w:val="005520A2"/>
    <w:rsid w:val="00552E85"/>
    <w:rsid w:val="0055348B"/>
    <w:rsid w:val="00555954"/>
    <w:rsid w:val="0055629B"/>
    <w:rsid w:val="00560DA6"/>
    <w:rsid w:val="0056231F"/>
    <w:rsid w:val="00563EC5"/>
    <w:rsid w:val="005643D1"/>
    <w:rsid w:val="00564DC8"/>
    <w:rsid w:val="0057132D"/>
    <w:rsid w:val="005715E9"/>
    <w:rsid w:val="00572980"/>
    <w:rsid w:val="00575240"/>
    <w:rsid w:val="005762E7"/>
    <w:rsid w:val="00576D6A"/>
    <w:rsid w:val="00580F26"/>
    <w:rsid w:val="00580F34"/>
    <w:rsid w:val="00582C31"/>
    <w:rsid w:val="00584C16"/>
    <w:rsid w:val="00584CD2"/>
    <w:rsid w:val="00585481"/>
    <w:rsid w:val="005857D6"/>
    <w:rsid w:val="00585835"/>
    <w:rsid w:val="005904D0"/>
    <w:rsid w:val="00590F61"/>
    <w:rsid w:val="00593931"/>
    <w:rsid w:val="00593BD1"/>
    <w:rsid w:val="005945F9"/>
    <w:rsid w:val="005958FB"/>
    <w:rsid w:val="00596A71"/>
    <w:rsid w:val="00597854"/>
    <w:rsid w:val="005A1A1A"/>
    <w:rsid w:val="005A2573"/>
    <w:rsid w:val="005A49AB"/>
    <w:rsid w:val="005A75AA"/>
    <w:rsid w:val="005B09F3"/>
    <w:rsid w:val="005B0DF6"/>
    <w:rsid w:val="005B104A"/>
    <w:rsid w:val="005B19B1"/>
    <w:rsid w:val="005B3619"/>
    <w:rsid w:val="005B5FDA"/>
    <w:rsid w:val="005B6114"/>
    <w:rsid w:val="005C007A"/>
    <w:rsid w:val="005C1415"/>
    <w:rsid w:val="005C176D"/>
    <w:rsid w:val="005C4073"/>
    <w:rsid w:val="005C5608"/>
    <w:rsid w:val="005C5B7F"/>
    <w:rsid w:val="005D337B"/>
    <w:rsid w:val="005D4A08"/>
    <w:rsid w:val="005D5267"/>
    <w:rsid w:val="005D7644"/>
    <w:rsid w:val="005D7B6A"/>
    <w:rsid w:val="005E007F"/>
    <w:rsid w:val="005E0E4C"/>
    <w:rsid w:val="005E15CF"/>
    <w:rsid w:val="005E1866"/>
    <w:rsid w:val="005E24CF"/>
    <w:rsid w:val="005E4178"/>
    <w:rsid w:val="005E50DE"/>
    <w:rsid w:val="005F0599"/>
    <w:rsid w:val="005F0C4F"/>
    <w:rsid w:val="005F15A5"/>
    <w:rsid w:val="005F23C0"/>
    <w:rsid w:val="005F2995"/>
    <w:rsid w:val="005F4808"/>
    <w:rsid w:val="005F55BF"/>
    <w:rsid w:val="005F59A6"/>
    <w:rsid w:val="005F62A8"/>
    <w:rsid w:val="005F7EDE"/>
    <w:rsid w:val="00600931"/>
    <w:rsid w:val="00601E41"/>
    <w:rsid w:val="00602064"/>
    <w:rsid w:val="00602675"/>
    <w:rsid w:val="00604397"/>
    <w:rsid w:val="00604EAD"/>
    <w:rsid w:val="00605A6D"/>
    <w:rsid w:val="00607894"/>
    <w:rsid w:val="006105CC"/>
    <w:rsid w:val="0061097F"/>
    <w:rsid w:val="006122DC"/>
    <w:rsid w:val="00613521"/>
    <w:rsid w:val="0061444B"/>
    <w:rsid w:val="00614F6E"/>
    <w:rsid w:val="0061624C"/>
    <w:rsid w:val="0061627F"/>
    <w:rsid w:val="00620042"/>
    <w:rsid w:val="006224A2"/>
    <w:rsid w:val="00622860"/>
    <w:rsid w:val="006229EE"/>
    <w:rsid w:val="00622EB2"/>
    <w:rsid w:val="00623779"/>
    <w:rsid w:val="0062494B"/>
    <w:rsid w:val="0062557A"/>
    <w:rsid w:val="006263C4"/>
    <w:rsid w:val="006269C7"/>
    <w:rsid w:val="00631BF0"/>
    <w:rsid w:val="00632558"/>
    <w:rsid w:val="006342A1"/>
    <w:rsid w:val="00635240"/>
    <w:rsid w:val="00636402"/>
    <w:rsid w:val="00637D9D"/>
    <w:rsid w:val="00640BE3"/>
    <w:rsid w:val="0064135B"/>
    <w:rsid w:val="0064300C"/>
    <w:rsid w:val="00646D61"/>
    <w:rsid w:val="006472B9"/>
    <w:rsid w:val="00650677"/>
    <w:rsid w:val="0065164E"/>
    <w:rsid w:val="00652747"/>
    <w:rsid w:val="00652AD3"/>
    <w:rsid w:val="00653A44"/>
    <w:rsid w:val="00655E60"/>
    <w:rsid w:val="00656A40"/>
    <w:rsid w:val="00661460"/>
    <w:rsid w:val="006620DC"/>
    <w:rsid w:val="00662666"/>
    <w:rsid w:val="006633F4"/>
    <w:rsid w:val="006652BE"/>
    <w:rsid w:val="0066555F"/>
    <w:rsid w:val="00672D8B"/>
    <w:rsid w:val="006730F8"/>
    <w:rsid w:val="006751B6"/>
    <w:rsid w:val="00676806"/>
    <w:rsid w:val="00683307"/>
    <w:rsid w:val="00683508"/>
    <w:rsid w:val="006840F2"/>
    <w:rsid w:val="006848C3"/>
    <w:rsid w:val="00684CBA"/>
    <w:rsid w:val="00684E8B"/>
    <w:rsid w:val="006856D2"/>
    <w:rsid w:val="00685D53"/>
    <w:rsid w:val="00687219"/>
    <w:rsid w:val="0068740C"/>
    <w:rsid w:val="0069076E"/>
    <w:rsid w:val="006915A1"/>
    <w:rsid w:val="006948F0"/>
    <w:rsid w:val="00696DA5"/>
    <w:rsid w:val="006A11FB"/>
    <w:rsid w:val="006A1646"/>
    <w:rsid w:val="006A19EA"/>
    <w:rsid w:val="006A3ADE"/>
    <w:rsid w:val="006A3F05"/>
    <w:rsid w:val="006A4823"/>
    <w:rsid w:val="006A4ED5"/>
    <w:rsid w:val="006A57D2"/>
    <w:rsid w:val="006A5DAB"/>
    <w:rsid w:val="006A6784"/>
    <w:rsid w:val="006A714B"/>
    <w:rsid w:val="006B2557"/>
    <w:rsid w:val="006B3563"/>
    <w:rsid w:val="006B4319"/>
    <w:rsid w:val="006B6AFC"/>
    <w:rsid w:val="006B6F47"/>
    <w:rsid w:val="006C066E"/>
    <w:rsid w:val="006C1FE3"/>
    <w:rsid w:val="006C24EA"/>
    <w:rsid w:val="006C2BE6"/>
    <w:rsid w:val="006C38E6"/>
    <w:rsid w:val="006C51CE"/>
    <w:rsid w:val="006C630E"/>
    <w:rsid w:val="006C6D2E"/>
    <w:rsid w:val="006C7047"/>
    <w:rsid w:val="006D019A"/>
    <w:rsid w:val="006D1F55"/>
    <w:rsid w:val="006D42CF"/>
    <w:rsid w:val="006D6DAF"/>
    <w:rsid w:val="006E2348"/>
    <w:rsid w:val="006E28F5"/>
    <w:rsid w:val="006E2C46"/>
    <w:rsid w:val="006E4B23"/>
    <w:rsid w:val="006E4E94"/>
    <w:rsid w:val="006E50FA"/>
    <w:rsid w:val="006E5EA4"/>
    <w:rsid w:val="006E5F36"/>
    <w:rsid w:val="006E6F67"/>
    <w:rsid w:val="006E7087"/>
    <w:rsid w:val="006F0FF3"/>
    <w:rsid w:val="006F2245"/>
    <w:rsid w:val="006F3018"/>
    <w:rsid w:val="006F5089"/>
    <w:rsid w:val="006F5BBC"/>
    <w:rsid w:val="006F75AA"/>
    <w:rsid w:val="006F7A6C"/>
    <w:rsid w:val="00700263"/>
    <w:rsid w:val="00700774"/>
    <w:rsid w:val="00700938"/>
    <w:rsid w:val="00702902"/>
    <w:rsid w:val="0070352B"/>
    <w:rsid w:val="007042AC"/>
    <w:rsid w:val="0071129C"/>
    <w:rsid w:val="0071282B"/>
    <w:rsid w:val="00712D23"/>
    <w:rsid w:val="00712FA1"/>
    <w:rsid w:val="00714EF9"/>
    <w:rsid w:val="007151DA"/>
    <w:rsid w:val="00716695"/>
    <w:rsid w:val="0071766B"/>
    <w:rsid w:val="00720308"/>
    <w:rsid w:val="00720477"/>
    <w:rsid w:val="00720551"/>
    <w:rsid w:val="00720C65"/>
    <w:rsid w:val="00721DA1"/>
    <w:rsid w:val="00721FA9"/>
    <w:rsid w:val="00722402"/>
    <w:rsid w:val="00722CCD"/>
    <w:rsid w:val="00723DA8"/>
    <w:rsid w:val="00725977"/>
    <w:rsid w:val="0072623E"/>
    <w:rsid w:val="00727F54"/>
    <w:rsid w:val="007301ED"/>
    <w:rsid w:val="00733C3C"/>
    <w:rsid w:val="00735B8A"/>
    <w:rsid w:val="00736EEA"/>
    <w:rsid w:val="0074047D"/>
    <w:rsid w:val="00743018"/>
    <w:rsid w:val="00743340"/>
    <w:rsid w:val="007452B1"/>
    <w:rsid w:val="00745355"/>
    <w:rsid w:val="00745DD7"/>
    <w:rsid w:val="007464CB"/>
    <w:rsid w:val="0075061E"/>
    <w:rsid w:val="00750C32"/>
    <w:rsid w:val="00750ECC"/>
    <w:rsid w:val="007543FC"/>
    <w:rsid w:val="00754CCD"/>
    <w:rsid w:val="00757A93"/>
    <w:rsid w:val="00760EAA"/>
    <w:rsid w:val="00761A24"/>
    <w:rsid w:val="00762DAB"/>
    <w:rsid w:val="0076353E"/>
    <w:rsid w:val="00764740"/>
    <w:rsid w:val="0076730C"/>
    <w:rsid w:val="007674AF"/>
    <w:rsid w:val="00772AC0"/>
    <w:rsid w:val="007773F7"/>
    <w:rsid w:val="00780D8A"/>
    <w:rsid w:val="00781B81"/>
    <w:rsid w:val="00782060"/>
    <w:rsid w:val="007822CD"/>
    <w:rsid w:val="00782989"/>
    <w:rsid w:val="007835D5"/>
    <w:rsid w:val="00784F16"/>
    <w:rsid w:val="00785A25"/>
    <w:rsid w:val="00786F81"/>
    <w:rsid w:val="00786FB5"/>
    <w:rsid w:val="007874F7"/>
    <w:rsid w:val="0079031B"/>
    <w:rsid w:val="00793224"/>
    <w:rsid w:val="00793401"/>
    <w:rsid w:val="00793F8E"/>
    <w:rsid w:val="007947C1"/>
    <w:rsid w:val="00796B77"/>
    <w:rsid w:val="00797183"/>
    <w:rsid w:val="007971F4"/>
    <w:rsid w:val="0079777F"/>
    <w:rsid w:val="00797D20"/>
    <w:rsid w:val="0079DAA9"/>
    <w:rsid w:val="007A2869"/>
    <w:rsid w:val="007A374F"/>
    <w:rsid w:val="007A613B"/>
    <w:rsid w:val="007A75FD"/>
    <w:rsid w:val="007B115C"/>
    <w:rsid w:val="007B151C"/>
    <w:rsid w:val="007B1767"/>
    <w:rsid w:val="007B2930"/>
    <w:rsid w:val="007B4D23"/>
    <w:rsid w:val="007B4FD0"/>
    <w:rsid w:val="007B7391"/>
    <w:rsid w:val="007B7D86"/>
    <w:rsid w:val="007C11FA"/>
    <w:rsid w:val="007C1C2D"/>
    <w:rsid w:val="007C218C"/>
    <w:rsid w:val="007C220D"/>
    <w:rsid w:val="007C23A4"/>
    <w:rsid w:val="007C2BEA"/>
    <w:rsid w:val="007C2C08"/>
    <w:rsid w:val="007C3DBA"/>
    <w:rsid w:val="007C446C"/>
    <w:rsid w:val="007C5898"/>
    <w:rsid w:val="007D1D0D"/>
    <w:rsid w:val="007D2068"/>
    <w:rsid w:val="007D2A65"/>
    <w:rsid w:val="007D4A80"/>
    <w:rsid w:val="007D4BBB"/>
    <w:rsid w:val="007D5404"/>
    <w:rsid w:val="007D5529"/>
    <w:rsid w:val="007D5985"/>
    <w:rsid w:val="007D59A2"/>
    <w:rsid w:val="007D7903"/>
    <w:rsid w:val="007E260F"/>
    <w:rsid w:val="007E28FB"/>
    <w:rsid w:val="007E2E14"/>
    <w:rsid w:val="007E4437"/>
    <w:rsid w:val="007E49F6"/>
    <w:rsid w:val="007E7511"/>
    <w:rsid w:val="007E7831"/>
    <w:rsid w:val="007F036D"/>
    <w:rsid w:val="007F0BFD"/>
    <w:rsid w:val="007F1B8D"/>
    <w:rsid w:val="007F3ACA"/>
    <w:rsid w:val="007F3F96"/>
    <w:rsid w:val="007F582E"/>
    <w:rsid w:val="007F7D44"/>
    <w:rsid w:val="00800147"/>
    <w:rsid w:val="00800420"/>
    <w:rsid w:val="008014E0"/>
    <w:rsid w:val="00802079"/>
    <w:rsid w:val="00802229"/>
    <w:rsid w:val="0080332D"/>
    <w:rsid w:val="0080477B"/>
    <w:rsid w:val="008048FA"/>
    <w:rsid w:val="00804FE2"/>
    <w:rsid w:val="00805D76"/>
    <w:rsid w:val="00810437"/>
    <w:rsid w:val="00811265"/>
    <w:rsid w:val="0081159E"/>
    <w:rsid w:val="00811BD4"/>
    <w:rsid w:val="00811C57"/>
    <w:rsid w:val="00812093"/>
    <w:rsid w:val="00814E67"/>
    <w:rsid w:val="008158FC"/>
    <w:rsid w:val="00815921"/>
    <w:rsid w:val="00815CC6"/>
    <w:rsid w:val="008171D7"/>
    <w:rsid w:val="008234E4"/>
    <w:rsid w:val="00824056"/>
    <w:rsid w:val="008247C5"/>
    <w:rsid w:val="008249E9"/>
    <w:rsid w:val="0082511E"/>
    <w:rsid w:val="00825B0E"/>
    <w:rsid w:val="00826ECC"/>
    <w:rsid w:val="00827440"/>
    <w:rsid w:val="00833AF8"/>
    <w:rsid w:val="00836453"/>
    <w:rsid w:val="00836765"/>
    <w:rsid w:val="00836FB1"/>
    <w:rsid w:val="00836FBD"/>
    <w:rsid w:val="0084016C"/>
    <w:rsid w:val="00840FCF"/>
    <w:rsid w:val="008410A4"/>
    <w:rsid w:val="008410C6"/>
    <w:rsid w:val="00841E7D"/>
    <w:rsid w:val="00844285"/>
    <w:rsid w:val="00844580"/>
    <w:rsid w:val="00844CC3"/>
    <w:rsid w:val="0084698E"/>
    <w:rsid w:val="0084735C"/>
    <w:rsid w:val="00851A1F"/>
    <w:rsid w:val="00851A71"/>
    <w:rsid w:val="00856511"/>
    <w:rsid w:val="00857D72"/>
    <w:rsid w:val="00857FD4"/>
    <w:rsid w:val="00860A25"/>
    <w:rsid w:val="008618BD"/>
    <w:rsid w:val="00862236"/>
    <w:rsid w:val="008623C1"/>
    <w:rsid w:val="0086323A"/>
    <w:rsid w:val="00866152"/>
    <w:rsid w:val="008670A2"/>
    <w:rsid w:val="00870B2B"/>
    <w:rsid w:val="0087243A"/>
    <w:rsid w:val="00872837"/>
    <w:rsid w:val="0087325E"/>
    <w:rsid w:val="0087434B"/>
    <w:rsid w:val="008750DB"/>
    <w:rsid w:val="00876798"/>
    <w:rsid w:val="00877ED1"/>
    <w:rsid w:val="00880D14"/>
    <w:rsid w:val="00880F52"/>
    <w:rsid w:val="00882AD0"/>
    <w:rsid w:val="00882EAF"/>
    <w:rsid w:val="00883398"/>
    <w:rsid w:val="0088382F"/>
    <w:rsid w:val="0088465E"/>
    <w:rsid w:val="0088525D"/>
    <w:rsid w:val="008856BD"/>
    <w:rsid w:val="00886E5E"/>
    <w:rsid w:val="00887170"/>
    <w:rsid w:val="00887339"/>
    <w:rsid w:val="0088765C"/>
    <w:rsid w:val="00887872"/>
    <w:rsid w:val="0089012D"/>
    <w:rsid w:val="00891586"/>
    <w:rsid w:val="0089253B"/>
    <w:rsid w:val="00892606"/>
    <w:rsid w:val="00892F8B"/>
    <w:rsid w:val="00893D7B"/>
    <w:rsid w:val="00896158"/>
    <w:rsid w:val="00896256"/>
    <w:rsid w:val="008965CD"/>
    <w:rsid w:val="008969E2"/>
    <w:rsid w:val="008A1E59"/>
    <w:rsid w:val="008A2513"/>
    <w:rsid w:val="008A3F77"/>
    <w:rsid w:val="008A4949"/>
    <w:rsid w:val="008A6FF3"/>
    <w:rsid w:val="008B0B6C"/>
    <w:rsid w:val="008B11B9"/>
    <w:rsid w:val="008B1322"/>
    <w:rsid w:val="008B24CD"/>
    <w:rsid w:val="008B2F90"/>
    <w:rsid w:val="008B33AC"/>
    <w:rsid w:val="008B4D1E"/>
    <w:rsid w:val="008B50E1"/>
    <w:rsid w:val="008B5F4E"/>
    <w:rsid w:val="008B5FE4"/>
    <w:rsid w:val="008C4884"/>
    <w:rsid w:val="008C54ED"/>
    <w:rsid w:val="008C5CB6"/>
    <w:rsid w:val="008C6C82"/>
    <w:rsid w:val="008C6DFA"/>
    <w:rsid w:val="008D0EA6"/>
    <w:rsid w:val="008D273A"/>
    <w:rsid w:val="008D2A5D"/>
    <w:rsid w:val="008D5D43"/>
    <w:rsid w:val="008D6591"/>
    <w:rsid w:val="008D6C60"/>
    <w:rsid w:val="008D7914"/>
    <w:rsid w:val="008E0063"/>
    <w:rsid w:val="008E1B75"/>
    <w:rsid w:val="008E584A"/>
    <w:rsid w:val="008E6329"/>
    <w:rsid w:val="008E688C"/>
    <w:rsid w:val="008E6907"/>
    <w:rsid w:val="008F071E"/>
    <w:rsid w:val="008F279A"/>
    <w:rsid w:val="008F582B"/>
    <w:rsid w:val="009020B6"/>
    <w:rsid w:val="009032D2"/>
    <w:rsid w:val="00904164"/>
    <w:rsid w:val="00904319"/>
    <w:rsid w:val="00904866"/>
    <w:rsid w:val="00905495"/>
    <w:rsid w:val="00905DE0"/>
    <w:rsid w:val="0090640B"/>
    <w:rsid w:val="009156D6"/>
    <w:rsid w:val="00917AB6"/>
    <w:rsid w:val="00923527"/>
    <w:rsid w:val="00923A2E"/>
    <w:rsid w:val="00923F12"/>
    <w:rsid w:val="00924391"/>
    <w:rsid w:val="0092646F"/>
    <w:rsid w:val="00926B91"/>
    <w:rsid w:val="009326E6"/>
    <w:rsid w:val="00932C9F"/>
    <w:rsid w:val="009343F6"/>
    <w:rsid w:val="00934A73"/>
    <w:rsid w:val="00935912"/>
    <w:rsid w:val="00936B91"/>
    <w:rsid w:val="00940762"/>
    <w:rsid w:val="00942D67"/>
    <w:rsid w:val="00944947"/>
    <w:rsid w:val="00944C48"/>
    <w:rsid w:val="009453BA"/>
    <w:rsid w:val="00947096"/>
    <w:rsid w:val="00947C6C"/>
    <w:rsid w:val="009505BC"/>
    <w:rsid w:val="00950B75"/>
    <w:rsid w:val="00950D83"/>
    <w:rsid w:val="0095390D"/>
    <w:rsid w:val="009540CE"/>
    <w:rsid w:val="009540E2"/>
    <w:rsid w:val="00955189"/>
    <w:rsid w:val="00955AD2"/>
    <w:rsid w:val="009562E8"/>
    <w:rsid w:val="009565F9"/>
    <w:rsid w:val="0095695F"/>
    <w:rsid w:val="00960226"/>
    <w:rsid w:val="0096038F"/>
    <w:rsid w:val="00961181"/>
    <w:rsid w:val="00962352"/>
    <w:rsid w:val="009647DE"/>
    <w:rsid w:val="009660E3"/>
    <w:rsid w:val="00966EEE"/>
    <w:rsid w:val="00967263"/>
    <w:rsid w:val="00967D14"/>
    <w:rsid w:val="00970E29"/>
    <w:rsid w:val="00971C81"/>
    <w:rsid w:val="009754A6"/>
    <w:rsid w:val="0097601C"/>
    <w:rsid w:val="0097647E"/>
    <w:rsid w:val="0097787C"/>
    <w:rsid w:val="00985B7C"/>
    <w:rsid w:val="0098618C"/>
    <w:rsid w:val="00992CF9"/>
    <w:rsid w:val="009958D5"/>
    <w:rsid w:val="00995B92"/>
    <w:rsid w:val="00995D3A"/>
    <w:rsid w:val="009A0AD4"/>
    <w:rsid w:val="009A0C5B"/>
    <w:rsid w:val="009A19BB"/>
    <w:rsid w:val="009A2BBD"/>
    <w:rsid w:val="009A304F"/>
    <w:rsid w:val="009A47BF"/>
    <w:rsid w:val="009A6E48"/>
    <w:rsid w:val="009B23DA"/>
    <w:rsid w:val="009B337E"/>
    <w:rsid w:val="009B3D7C"/>
    <w:rsid w:val="009B404F"/>
    <w:rsid w:val="009B77EC"/>
    <w:rsid w:val="009C1518"/>
    <w:rsid w:val="009C1EF9"/>
    <w:rsid w:val="009C1F03"/>
    <w:rsid w:val="009C250E"/>
    <w:rsid w:val="009C2ABA"/>
    <w:rsid w:val="009C3627"/>
    <w:rsid w:val="009C502B"/>
    <w:rsid w:val="009C6C67"/>
    <w:rsid w:val="009D03CF"/>
    <w:rsid w:val="009D1015"/>
    <w:rsid w:val="009D14BC"/>
    <w:rsid w:val="009D2007"/>
    <w:rsid w:val="009D2C89"/>
    <w:rsid w:val="009D465B"/>
    <w:rsid w:val="009D55A1"/>
    <w:rsid w:val="009E1027"/>
    <w:rsid w:val="009E1C9E"/>
    <w:rsid w:val="009E1CF6"/>
    <w:rsid w:val="009E1D60"/>
    <w:rsid w:val="009E2006"/>
    <w:rsid w:val="009E2605"/>
    <w:rsid w:val="009E368E"/>
    <w:rsid w:val="009E462B"/>
    <w:rsid w:val="009E47DE"/>
    <w:rsid w:val="009E577B"/>
    <w:rsid w:val="009F3284"/>
    <w:rsid w:val="009F5B83"/>
    <w:rsid w:val="009F6672"/>
    <w:rsid w:val="009F731F"/>
    <w:rsid w:val="00A00B6C"/>
    <w:rsid w:val="00A106EC"/>
    <w:rsid w:val="00A1354F"/>
    <w:rsid w:val="00A14248"/>
    <w:rsid w:val="00A15CA9"/>
    <w:rsid w:val="00A20E9C"/>
    <w:rsid w:val="00A212B2"/>
    <w:rsid w:val="00A223F7"/>
    <w:rsid w:val="00A224D3"/>
    <w:rsid w:val="00A259F6"/>
    <w:rsid w:val="00A26DE0"/>
    <w:rsid w:val="00A27930"/>
    <w:rsid w:val="00A317A8"/>
    <w:rsid w:val="00A326C0"/>
    <w:rsid w:val="00A326C1"/>
    <w:rsid w:val="00A3410F"/>
    <w:rsid w:val="00A34E05"/>
    <w:rsid w:val="00A373D6"/>
    <w:rsid w:val="00A37421"/>
    <w:rsid w:val="00A37E1D"/>
    <w:rsid w:val="00A4032B"/>
    <w:rsid w:val="00A42079"/>
    <w:rsid w:val="00A420E7"/>
    <w:rsid w:val="00A437F5"/>
    <w:rsid w:val="00A44696"/>
    <w:rsid w:val="00A44720"/>
    <w:rsid w:val="00A44925"/>
    <w:rsid w:val="00A459BC"/>
    <w:rsid w:val="00A464BE"/>
    <w:rsid w:val="00A46D65"/>
    <w:rsid w:val="00A475A6"/>
    <w:rsid w:val="00A479E0"/>
    <w:rsid w:val="00A542E8"/>
    <w:rsid w:val="00A54927"/>
    <w:rsid w:val="00A551B9"/>
    <w:rsid w:val="00A566FA"/>
    <w:rsid w:val="00A569DB"/>
    <w:rsid w:val="00A578F3"/>
    <w:rsid w:val="00A62CAA"/>
    <w:rsid w:val="00A6533F"/>
    <w:rsid w:val="00A66829"/>
    <w:rsid w:val="00A67DA5"/>
    <w:rsid w:val="00A77EAB"/>
    <w:rsid w:val="00A80777"/>
    <w:rsid w:val="00A80C8B"/>
    <w:rsid w:val="00A80D3C"/>
    <w:rsid w:val="00A81810"/>
    <w:rsid w:val="00A81D85"/>
    <w:rsid w:val="00A8303C"/>
    <w:rsid w:val="00A85101"/>
    <w:rsid w:val="00A85485"/>
    <w:rsid w:val="00A85AC5"/>
    <w:rsid w:val="00A866C2"/>
    <w:rsid w:val="00A87408"/>
    <w:rsid w:val="00A87E49"/>
    <w:rsid w:val="00A9171F"/>
    <w:rsid w:val="00A9191E"/>
    <w:rsid w:val="00A91B44"/>
    <w:rsid w:val="00A91DF0"/>
    <w:rsid w:val="00A956FF"/>
    <w:rsid w:val="00A96FBD"/>
    <w:rsid w:val="00A9705E"/>
    <w:rsid w:val="00AA08BB"/>
    <w:rsid w:val="00AA172E"/>
    <w:rsid w:val="00AA17E5"/>
    <w:rsid w:val="00AA2473"/>
    <w:rsid w:val="00AA24A6"/>
    <w:rsid w:val="00AA27AA"/>
    <w:rsid w:val="00AA2887"/>
    <w:rsid w:val="00AA4AA2"/>
    <w:rsid w:val="00AA4B20"/>
    <w:rsid w:val="00AA4FC4"/>
    <w:rsid w:val="00AA5E7D"/>
    <w:rsid w:val="00AB2AEF"/>
    <w:rsid w:val="00AB2C27"/>
    <w:rsid w:val="00AB323C"/>
    <w:rsid w:val="00AB3A51"/>
    <w:rsid w:val="00AB3FF1"/>
    <w:rsid w:val="00AB56A4"/>
    <w:rsid w:val="00AB5F95"/>
    <w:rsid w:val="00AB6736"/>
    <w:rsid w:val="00AC0F4F"/>
    <w:rsid w:val="00AC1283"/>
    <w:rsid w:val="00AC1AF5"/>
    <w:rsid w:val="00AC4D77"/>
    <w:rsid w:val="00AC751E"/>
    <w:rsid w:val="00AC7B65"/>
    <w:rsid w:val="00AD027B"/>
    <w:rsid w:val="00AD21E8"/>
    <w:rsid w:val="00AE1D21"/>
    <w:rsid w:val="00AE1E7C"/>
    <w:rsid w:val="00AE229C"/>
    <w:rsid w:val="00AE438E"/>
    <w:rsid w:val="00AE4946"/>
    <w:rsid w:val="00AE5385"/>
    <w:rsid w:val="00AE6440"/>
    <w:rsid w:val="00AE7BFC"/>
    <w:rsid w:val="00AF0BB6"/>
    <w:rsid w:val="00AF13E0"/>
    <w:rsid w:val="00AF19EE"/>
    <w:rsid w:val="00AF3641"/>
    <w:rsid w:val="00AF4FF2"/>
    <w:rsid w:val="00AF580C"/>
    <w:rsid w:val="00AF61FD"/>
    <w:rsid w:val="00AF769A"/>
    <w:rsid w:val="00AF7B25"/>
    <w:rsid w:val="00B03646"/>
    <w:rsid w:val="00B0465F"/>
    <w:rsid w:val="00B0526D"/>
    <w:rsid w:val="00B05298"/>
    <w:rsid w:val="00B058C4"/>
    <w:rsid w:val="00B06A3D"/>
    <w:rsid w:val="00B07FF5"/>
    <w:rsid w:val="00B10A4F"/>
    <w:rsid w:val="00B11857"/>
    <w:rsid w:val="00B127CD"/>
    <w:rsid w:val="00B14CE2"/>
    <w:rsid w:val="00B157C2"/>
    <w:rsid w:val="00B15DFD"/>
    <w:rsid w:val="00B21010"/>
    <w:rsid w:val="00B21A7A"/>
    <w:rsid w:val="00B24463"/>
    <w:rsid w:val="00B24C31"/>
    <w:rsid w:val="00B25892"/>
    <w:rsid w:val="00B25941"/>
    <w:rsid w:val="00B267B3"/>
    <w:rsid w:val="00B3037D"/>
    <w:rsid w:val="00B308D0"/>
    <w:rsid w:val="00B3168C"/>
    <w:rsid w:val="00B328EE"/>
    <w:rsid w:val="00B37462"/>
    <w:rsid w:val="00B37D4A"/>
    <w:rsid w:val="00B4179D"/>
    <w:rsid w:val="00B43471"/>
    <w:rsid w:val="00B44C7E"/>
    <w:rsid w:val="00B464BF"/>
    <w:rsid w:val="00B469C4"/>
    <w:rsid w:val="00B47D59"/>
    <w:rsid w:val="00B50F39"/>
    <w:rsid w:val="00B51D20"/>
    <w:rsid w:val="00B53CFD"/>
    <w:rsid w:val="00B54405"/>
    <w:rsid w:val="00B544CC"/>
    <w:rsid w:val="00B548BE"/>
    <w:rsid w:val="00B554AE"/>
    <w:rsid w:val="00B55899"/>
    <w:rsid w:val="00B55C12"/>
    <w:rsid w:val="00B573C0"/>
    <w:rsid w:val="00B60B91"/>
    <w:rsid w:val="00B61590"/>
    <w:rsid w:val="00B62410"/>
    <w:rsid w:val="00B62859"/>
    <w:rsid w:val="00B62D52"/>
    <w:rsid w:val="00B6395A"/>
    <w:rsid w:val="00B63DE8"/>
    <w:rsid w:val="00B6425B"/>
    <w:rsid w:val="00B64B1E"/>
    <w:rsid w:val="00B64BAA"/>
    <w:rsid w:val="00B65C28"/>
    <w:rsid w:val="00B66A9B"/>
    <w:rsid w:val="00B66C44"/>
    <w:rsid w:val="00B67540"/>
    <w:rsid w:val="00B70756"/>
    <w:rsid w:val="00B70836"/>
    <w:rsid w:val="00B7177B"/>
    <w:rsid w:val="00B728E4"/>
    <w:rsid w:val="00B7442A"/>
    <w:rsid w:val="00B74A3D"/>
    <w:rsid w:val="00B74F00"/>
    <w:rsid w:val="00B7559D"/>
    <w:rsid w:val="00B75A1C"/>
    <w:rsid w:val="00B7625E"/>
    <w:rsid w:val="00B7635A"/>
    <w:rsid w:val="00B77CBF"/>
    <w:rsid w:val="00B816C9"/>
    <w:rsid w:val="00B83DC0"/>
    <w:rsid w:val="00B84571"/>
    <w:rsid w:val="00B85585"/>
    <w:rsid w:val="00B86A5C"/>
    <w:rsid w:val="00B86EBB"/>
    <w:rsid w:val="00B91BE4"/>
    <w:rsid w:val="00B93B3D"/>
    <w:rsid w:val="00B93F4A"/>
    <w:rsid w:val="00B94D8E"/>
    <w:rsid w:val="00B95888"/>
    <w:rsid w:val="00B96CA2"/>
    <w:rsid w:val="00B97E7F"/>
    <w:rsid w:val="00B97F7C"/>
    <w:rsid w:val="00BA0D15"/>
    <w:rsid w:val="00BA1037"/>
    <w:rsid w:val="00BA49FD"/>
    <w:rsid w:val="00BA644C"/>
    <w:rsid w:val="00BB14D2"/>
    <w:rsid w:val="00BB202B"/>
    <w:rsid w:val="00BB2BE3"/>
    <w:rsid w:val="00BB2D23"/>
    <w:rsid w:val="00BB2D33"/>
    <w:rsid w:val="00BB33A1"/>
    <w:rsid w:val="00BB5429"/>
    <w:rsid w:val="00BB77F0"/>
    <w:rsid w:val="00BC2AD4"/>
    <w:rsid w:val="00BC386F"/>
    <w:rsid w:val="00BC448F"/>
    <w:rsid w:val="00BC4E0F"/>
    <w:rsid w:val="00BC54ED"/>
    <w:rsid w:val="00BC5538"/>
    <w:rsid w:val="00BC64CD"/>
    <w:rsid w:val="00BC6B30"/>
    <w:rsid w:val="00BC71DC"/>
    <w:rsid w:val="00BC7778"/>
    <w:rsid w:val="00BC7875"/>
    <w:rsid w:val="00BD0944"/>
    <w:rsid w:val="00BD13B5"/>
    <w:rsid w:val="00BD1546"/>
    <w:rsid w:val="00BD650F"/>
    <w:rsid w:val="00BD6532"/>
    <w:rsid w:val="00BD6B42"/>
    <w:rsid w:val="00BD6B46"/>
    <w:rsid w:val="00BD749C"/>
    <w:rsid w:val="00BE0710"/>
    <w:rsid w:val="00BE1217"/>
    <w:rsid w:val="00BE353B"/>
    <w:rsid w:val="00BE355B"/>
    <w:rsid w:val="00BE3FC7"/>
    <w:rsid w:val="00BE5F30"/>
    <w:rsid w:val="00BF0B00"/>
    <w:rsid w:val="00BF0E07"/>
    <w:rsid w:val="00BF3ACA"/>
    <w:rsid w:val="00BF55B3"/>
    <w:rsid w:val="00BF5C95"/>
    <w:rsid w:val="00BF659F"/>
    <w:rsid w:val="00BF79CC"/>
    <w:rsid w:val="00C00B37"/>
    <w:rsid w:val="00C01028"/>
    <w:rsid w:val="00C020B0"/>
    <w:rsid w:val="00C026C2"/>
    <w:rsid w:val="00C06071"/>
    <w:rsid w:val="00C06299"/>
    <w:rsid w:val="00C075A5"/>
    <w:rsid w:val="00C07B6B"/>
    <w:rsid w:val="00C116C4"/>
    <w:rsid w:val="00C118D2"/>
    <w:rsid w:val="00C141C4"/>
    <w:rsid w:val="00C14673"/>
    <w:rsid w:val="00C14AC0"/>
    <w:rsid w:val="00C152E1"/>
    <w:rsid w:val="00C16DB4"/>
    <w:rsid w:val="00C21C23"/>
    <w:rsid w:val="00C21E16"/>
    <w:rsid w:val="00C25C80"/>
    <w:rsid w:val="00C26E22"/>
    <w:rsid w:val="00C27032"/>
    <w:rsid w:val="00C279E5"/>
    <w:rsid w:val="00C30DA9"/>
    <w:rsid w:val="00C33BB1"/>
    <w:rsid w:val="00C34AEF"/>
    <w:rsid w:val="00C36248"/>
    <w:rsid w:val="00C379A3"/>
    <w:rsid w:val="00C414BC"/>
    <w:rsid w:val="00C42FE4"/>
    <w:rsid w:val="00C43033"/>
    <w:rsid w:val="00C43288"/>
    <w:rsid w:val="00C43D77"/>
    <w:rsid w:val="00C43EF3"/>
    <w:rsid w:val="00C46DB1"/>
    <w:rsid w:val="00C47749"/>
    <w:rsid w:val="00C5054B"/>
    <w:rsid w:val="00C508C4"/>
    <w:rsid w:val="00C51499"/>
    <w:rsid w:val="00C52E45"/>
    <w:rsid w:val="00C545E5"/>
    <w:rsid w:val="00C54BB7"/>
    <w:rsid w:val="00C550E2"/>
    <w:rsid w:val="00C5663D"/>
    <w:rsid w:val="00C571B3"/>
    <w:rsid w:val="00C576EB"/>
    <w:rsid w:val="00C57778"/>
    <w:rsid w:val="00C60BE2"/>
    <w:rsid w:val="00C62396"/>
    <w:rsid w:val="00C62D44"/>
    <w:rsid w:val="00C6460D"/>
    <w:rsid w:val="00C64899"/>
    <w:rsid w:val="00C64A37"/>
    <w:rsid w:val="00C729A1"/>
    <w:rsid w:val="00C740A2"/>
    <w:rsid w:val="00C74E1F"/>
    <w:rsid w:val="00C75B5B"/>
    <w:rsid w:val="00C801B1"/>
    <w:rsid w:val="00C80248"/>
    <w:rsid w:val="00C806BF"/>
    <w:rsid w:val="00C8071E"/>
    <w:rsid w:val="00C812E3"/>
    <w:rsid w:val="00C81B8D"/>
    <w:rsid w:val="00C81F45"/>
    <w:rsid w:val="00C842EA"/>
    <w:rsid w:val="00C8455F"/>
    <w:rsid w:val="00C851BE"/>
    <w:rsid w:val="00C879C0"/>
    <w:rsid w:val="00C87DA8"/>
    <w:rsid w:val="00C87E2A"/>
    <w:rsid w:val="00C910D9"/>
    <w:rsid w:val="00C917E5"/>
    <w:rsid w:val="00C950F9"/>
    <w:rsid w:val="00C97766"/>
    <w:rsid w:val="00CA2DCF"/>
    <w:rsid w:val="00CA7C30"/>
    <w:rsid w:val="00CB2DFB"/>
    <w:rsid w:val="00CB3BB6"/>
    <w:rsid w:val="00CB4281"/>
    <w:rsid w:val="00CB7496"/>
    <w:rsid w:val="00CB76DD"/>
    <w:rsid w:val="00CC0AEF"/>
    <w:rsid w:val="00CC166E"/>
    <w:rsid w:val="00CC42C5"/>
    <w:rsid w:val="00CC63E1"/>
    <w:rsid w:val="00CC6DAC"/>
    <w:rsid w:val="00CC7A1D"/>
    <w:rsid w:val="00CC7D50"/>
    <w:rsid w:val="00CD1095"/>
    <w:rsid w:val="00CD34BF"/>
    <w:rsid w:val="00CD459C"/>
    <w:rsid w:val="00CD5978"/>
    <w:rsid w:val="00CD60F7"/>
    <w:rsid w:val="00CD6993"/>
    <w:rsid w:val="00CE125D"/>
    <w:rsid w:val="00CE4984"/>
    <w:rsid w:val="00CE5649"/>
    <w:rsid w:val="00CE744F"/>
    <w:rsid w:val="00CE7452"/>
    <w:rsid w:val="00CE77E3"/>
    <w:rsid w:val="00CF0A81"/>
    <w:rsid w:val="00CF0D1B"/>
    <w:rsid w:val="00CF1363"/>
    <w:rsid w:val="00CF175E"/>
    <w:rsid w:val="00CF1BC6"/>
    <w:rsid w:val="00CF2E27"/>
    <w:rsid w:val="00CF469E"/>
    <w:rsid w:val="00CF4B57"/>
    <w:rsid w:val="00CF5192"/>
    <w:rsid w:val="00CF5692"/>
    <w:rsid w:val="00CF7170"/>
    <w:rsid w:val="00CF76E2"/>
    <w:rsid w:val="00CF7844"/>
    <w:rsid w:val="00D001A2"/>
    <w:rsid w:val="00D005A1"/>
    <w:rsid w:val="00D03054"/>
    <w:rsid w:val="00D0445A"/>
    <w:rsid w:val="00D05021"/>
    <w:rsid w:val="00D052D8"/>
    <w:rsid w:val="00D0644E"/>
    <w:rsid w:val="00D10626"/>
    <w:rsid w:val="00D1085F"/>
    <w:rsid w:val="00D116F1"/>
    <w:rsid w:val="00D11950"/>
    <w:rsid w:val="00D11EE0"/>
    <w:rsid w:val="00D1304A"/>
    <w:rsid w:val="00D1335D"/>
    <w:rsid w:val="00D13EB4"/>
    <w:rsid w:val="00D14BCA"/>
    <w:rsid w:val="00D150D9"/>
    <w:rsid w:val="00D15E8F"/>
    <w:rsid w:val="00D17CA4"/>
    <w:rsid w:val="00D206D9"/>
    <w:rsid w:val="00D21940"/>
    <w:rsid w:val="00D21FD2"/>
    <w:rsid w:val="00D22AB6"/>
    <w:rsid w:val="00D247AA"/>
    <w:rsid w:val="00D251D6"/>
    <w:rsid w:val="00D25CF7"/>
    <w:rsid w:val="00D267B3"/>
    <w:rsid w:val="00D27AA4"/>
    <w:rsid w:val="00D30127"/>
    <w:rsid w:val="00D313E8"/>
    <w:rsid w:val="00D323E3"/>
    <w:rsid w:val="00D34BC8"/>
    <w:rsid w:val="00D35B64"/>
    <w:rsid w:val="00D37B02"/>
    <w:rsid w:val="00D37B4C"/>
    <w:rsid w:val="00D42E19"/>
    <w:rsid w:val="00D45814"/>
    <w:rsid w:val="00D45986"/>
    <w:rsid w:val="00D50162"/>
    <w:rsid w:val="00D50F03"/>
    <w:rsid w:val="00D56573"/>
    <w:rsid w:val="00D56B38"/>
    <w:rsid w:val="00D57202"/>
    <w:rsid w:val="00D62C6A"/>
    <w:rsid w:val="00D64D11"/>
    <w:rsid w:val="00D6590C"/>
    <w:rsid w:val="00D67299"/>
    <w:rsid w:val="00D6729D"/>
    <w:rsid w:val="00D70855"/>
    <w:rsid w:val="00D74630"/>
    <w:rsid w:val="00D74B82"/>
    <w:rsid w:val="00D773FF"/>
    <w:rsid w:val="00D77DEF"/>
    <w:rsid w:val="00D81870"/>
    <w:rsid w:val="00D81D18"/>
    <w:rsid w:val="00D8234A"/>
    <w:rsid w:val="00D83E72"/>
    <w:rsid w:val="00D84C51"/>
    <w:rsid w:val="00D856AC"/>
    <w:rsid w:val="00D85881"/>
    <w:rsid w:val="00D87AE3"/>
    <w:rsid w:val="00D911EB"/>
    <w:rsid w:val="00D91E8D"/>
    <w:rsid w:val="00D9278B"/>
    <w:rsid w:val="00D92F59"/>
    <w:rsid w:val="00D96E45"/>
    <w:rsid w:val="00D97B19"/>
    <w:rsid w:val="00D97CB5"/>
    <w:rsid w:val="00DA1418"/>
    <w:rsid w:val="00DA1EF8"/>
    <w:rsid w:val="00DA207B"/>
    <w:rsid w:val="00DA20DE"/>
    <w:rsid w:val="00DA365E"/>
    <w:rsid w:val="00DA43BE"/>
    <w:rsid w:val="00DA5895"/>
    <w:rsid w:val="00DA796F"/>
    <w:rsid w:val="00DB0355"/>
    <w:rsid w:val="00DB1E15"/>
    <w:rsid w:val="00DB3981"/>
    <w:rsid w:val="00DB3FEE"/>
    <w:rsid w:val="00DB432A"/>
    <w:rsid w:val="00DB453C"/>
    <w:rsid w:val="00DB47B9"/>
    <w:rsid w:val="00DB4D22"/>
    <w:rsid w:val="00DB65FE"/>
    <w:rsid w:val="00DB6F30"/>
    <w:rsid w:val="00DB78FE"/>
    <w:rsid w:val="00DC07A2"/>
    <w:rsid w:val="00DC0D8D"/>
    <w:rsid w:val="00DC1F00"/>
    <w:rsid w:val="00DC24D3"/>
    <w:rsid w:val="00DC3C32"/>
    <w:rsid w:val="00DC3F4E"/>
    <w:rsid w:val="00DC4CD8"/>
    <w:rsid w:val="00DC7548"/>
    <w:rsid w:val="00DC7892"/>
    <w:rsid w:val="00DD0B9B"/>
    <w:rsid w:val="00DD108B"/>
    <w:rsid w:val="00DD13C0"/>
    <w:rsid w:val="00DD29D5"/>
    <w:rsid w:val="00DD304C"/>
    <w:rsid w:val="00DD3624"/>
    <w:rsid w:val="00DD6C7A"/>
    <w:rsid w:val="00DD71F7"/>
    <w:rsid w:val="00DE101D"/>
    <w:rsid w:val="00DE12EC"/>
    <w:rsid w:val="00DE2B50"/>
    <w:rsid w:val="00DE3F1E"/>
    <w:rsid w:val="00DE4BCF"/>
    <w:rsid w:val="00DE4C17"/>
    <w:rsid w:val="00DE5B9B"/>
    <w:rsid w:val="00DF17A1"/>
    <w:rsid w:val="00DF1923"/>
    <w:rsid w:val="00DF5C98"/>
    <w:rsid w:val="00DF6B5A"/>
    <w:rsid w:val="00DF76DC"/>
    <w:rsid w:val="00DF7FF7"/>
    <w:rsid w:val="00E02487"/>
    <w:rsid w:val="00E0292D"/>
    <w:rsid w:val="00E05A41"/>
    <w:rsid w:val="00E05A8B"/>
    <w:rsid w:val="00E07875"/>
    <w:rsid w:val="00E1165C"/>
    <w:rsid w:val="00E116DA"/>
    <w:rsid w:val="00E11F32"/>
    <w:rsid w:val="00E133CD"/>
    <w:rsid w:val="00E15966"/>
    <w:rsid w:val="00E21832"/>
    <w:rsid w:val="00E2540F"/>
    <w:rsid w:val="00E25428"/>
    <w:rsid w:val="00E27AFC"/>
    <w:rsid w:val="00E27F9F"/>
    <w:rsid w:val="00E309C5"/>
    <w:rsid w:val="00E33138"/>
    <w:rsid w:val="00E33D40"/>
    <w:rsid w:val="00E36F80"/>
    <w:rsid w:val="00E37C4D"/>
    <w:rsid w:val="00E41693"/>
    <w:rsid w:val="00E41E59"/>
    <w:rsid w:val="00E4232D"/>
    <w:rsid w:val="00E42462"/>
    <w:rsid w:val="00E42F44"/>
    <w:rsid w:val="00E431E2"/>
    <w:rsid w:val="00E45563"/>
    <w:rsid w:val="00E46716"/>
    <w:rsid w:val="00E46E11"/>
    <w:rsid w:val="00E476C1"/>
    <w:rsid w:val="00E503A1"/>
    <w:rsid w:val="00E50E8F"/>
    <w:rsid w:val="00E52307"/>
    <w:rsid w:val="00E52688"/>
    <w:rsid w:val="00E5399B"/>
    <w:rsid w:val="00E554E4"/>
    <w:rsid w:val="00E559AD"/>
    <w:rsid w:val="00E60BB5"/>
    <w:rsid w:val="00E60FEB"/>
    <w:rsid w:val="00E62421"/>
    <w:rsid w:val="00E640E2"/>
    <w:rsid w:val="00E641E1"/>
    <w:rsid w:val="00E718CD"/>
    <w:rsid w:val="00E71D7E"/>
    <w:rsid w:val="00E72149"/>
    <w:rsid w:val="00E73B12"/>
    <w:rsid w:val="00E7406A"/>
    <w:rsid w:val="00E74094"/>
    <w:rsid w:val="00E751AA"/>
    <w:rsid w:val="00E76DCD"/>
    <w:rsid w:val="00E772FF"/>
    <w:rsid w:val="00E77DA9"/>
    <w:rsid w:val="00E818EA"/>
    <w:rsid w:val="00E81FC8"/>
    <w:rsid w:val="00E82FD1"/>
    <w:rsid w:val="00E837D0"/>
    <w:rsid w:val="00E85D67"/>
    <w:rsid w:val="00E90B6F"/>
    <w:rsid w:val="00E910C9"/>
    <w:rsid w:val="00E92397"/>
    <w:rsid w:val="00E942E4"/>
    <w:rsid w:val="00E9586B"/>
    <w:rsid w:val="00E967FF"/>
    <w:rsid w:val="00E97081"/>
    <w:rsid w:val="00E972FE"/>
    <w:rsid w:val="00EA4547"/>
    <w:rsid w:val="00EA4A7A"/>
    <w:rsid w:val="00EA5269"/>
    <w:rsid w:val="00EA71AE"/>
    <w:rsid w:val="00EA7433"/>
    <w:rsid w:val="00EA76A5"/>
    <w:rsid w:val="00EB02AB"/>
    <w:rsid w:val="00EB109A"/>
    <w:rsid w:val="00EB153F"/>
    <w:rsid w:val="00EB1ADE"/>
    <w:rsid w:val="00EB1C92"/>
    <w:rsid w:val="00EB21A2"/>
    <w:rsid w:val="00EB5320"/>
    <w:rsid w:val="00EB79F5"/>
    <w:rsid w:val="00EC2A93"/>
    <w:rsid w:val="00EC2ADB"/>
    <w:rsid w:val="00EC31B5"/>
    <w:rsid w:val="00EC3B3D"/>
    <w:rsid w:val="00EC5EF3"/>
    <w:rsid w:val="00ED247F"/>
    <w:rsid w:val="00ED3506"/>
    <w:rsid w:val="00ED4BBC"/>
    <w:rsid w:val="00ED50EF"/>
    <w:rsid w:val="00ED559D"/>
    <w:rsid w:val="00ED5795"/>
    <w:rsid w:val="00ED5B41"/>
    <w:rsid w:val="00ED6CCC"/>
    <w:rsid w:val="00ED766E"/>
    <w:rsid w:val="00EE198A"/>
    <w:rsid w:val="00EE258B"/>
    <w:rsid w:val="00EE36A2"/>
    <w:rsid w:val="00EE4820"/>
    <w:rsid w:val="00EE4E96"/>
    <w:rsid w:val="00EE76DD"/>
    <w:rsid w:val="00EE7CFF"/>
    <w:rsid w:val="00EF1875"/>
    <w:rsid w:val="00EF20B7"/>
    <w:rsid w:val="00EF2693"/>
    <w:rsid w:val="00EF3245"/>
    <w:rsid w:val="00EF357E"/>
    <w:rsid w:val="00EF3DAB"/>
    <w:rsid w:val="00EF7E42"/>
    <w:rsid w:val="00F00594"/>
    <w:rsid w:val="00F01236"/>
    <w:rsid w:val="00F01353"/>
    <w:rsid w:val="00F013A7"/>
    <w:rsid w:val="00F0190F"/>
    <w:rsid w:val="00F02B19"/>
    <w:rsid w:val="00F02F52"/>
    <w:rsid w:val="00F043C0"/>
    <w:rsid w:val="00F04845"/>
    <w:rsid w:val="00F05BA4"/>
    <w:rsid w:val="00F06E81"/>
    <w:rsid w:val="00F078E0"/>
    <w:rsid w:val="00F10347"/>
    <w:rsid w:val="00F10440"/>
    <w:rsid w:val="00F10AD6"/>
    <w:rsid w:val="00F11FD8"/>
    <w:rsid w:val="00F126CE"/>
    <w:rsid w:val="00F138C4"/>
    <w:rsid w:val="00F13A6A"/>
    <w:rsid w:val="00F16A4F"/>
    <w:rsid w:val="00F2029D"/>
    <w:rsid w:val="00F207ED"/>
    <w:rsid w:val="00F20E16"/>
    <w:rsid w:val="00F23551"/>
    <w:rsid w:val="00F2586A"/>
    <w:rsid w:val="00F275AF"/>
    <w:rsid w:val="00F27847"/>
    <w:rsid w:val="00F30363"/>
    <w:rsid w:val="00F303F1"/>
    <w:rsid w:val="00F30A9B"/>
    <w:rsid w:val="00F31156"/>
    <w:rsid w:val="00F31845"/>
    <w:rsid w:val="00F31BF4"/>
    <w:rsid w:val="00F351B6"/>
    <w:rsid w:val="00F40D35"/>
    <w:rsid w:val="00F4148D"/>
    <w:rsid w:val="00F435CE"/>
    <w:rsid w:val="00F45AFA"/>
    <w:rsid w:val="00F462DA"/>
    <w:rsid w:val="00F4701B"/>
    <w:rsid w:val="00F50FED"/>
    <w:rsid w:val="00F5183A"/>
    <w:rsid w:val="00F529B1"/>
    <w:rsid w:val="00F55E15"/>
    <w:rsid w:val="00F56E8E"/>
    <w:rsid w:val="00F570C0"/>
    <w:rsid w:val="00F6061C"/>
    <w:rsid w:val="00F60906"/>
    <w:rsid w:val="00F61AF4"/>
    <w:rsid w:val="00F621FB"/>
    <w:rsid w:val="00F625EA"/>
    <w:rsid w:val="00F63CBF"/>
    <w:rsid w:val="00F6456E"/>
    <w:rsid w:val="00F648E4"/>
    <w:rsid w:val="00F6555B"/>
    <w:rsid w:val="00F65A07"/>
    <w:rsid w:val="00F660B1"/>
    <w:rsid w:val="00F660D2"/>
    <w:rsid w:val="00F66FBD"/>
    <w:rsid w:val="00F67C7E"/>
    <w:rsid w:val="00F70E36"/>
    <w:rsid w:val="00F70FD7"/>
    <w:rsid w:val="00F71C94"/>
    <w:rsid w:val="00F7272C"/>
    <w:rsid w:val="00F7376D"/>
    <w:rsid w:val="00F73A46"/>
    <w:rsid w:val="00F7478E"/>
    <w:rsid w:val="00F77814"/>
    <w:rsid w:val="00F77AA2"/>
    <w:rsid w:val="00F80D88"/>
    <w:rsid w:val="00F81875"/>
    <w:rsid w:val="00F81E0E"/>
    <w:rsid w:val="00F825E9"/>
    <w:rsid w:val="00F84251"/>
    <w:rsid w:val="00F85E7D"/>
    <w:rsid w:val="00F906EB"/>
    <w:rsid w:val="00F92EE9"/>
    <w:rsid w:val="00F948CC"/>
    <w:rsid w:val="00F94AF1"/>
    <w:rsid w:val="00F954E3"/>
    <w:rsid w:val="00FA0B56"/>
    <w:rsid w:val="00FA668B"/>
    <w:rsid w:val="00FA6841"/>
    <w:rsid w:val="00FA7C5C"/>
    <w:rsid w:val="00FB0851"/>
    <w:rsid w:val="00FB2BAF"/>
    <w:rsid w:val="00FB4D1F"/>
    <w:rsid w:val="00FB7B10"/>
    <w:rsid w:val="00FC0057"/>
    <w:rsid w:val="00FC0542"/>
    <w:rsid w:val="00FC3195"/>
    <w:rsid w:val="00FC52D1"/>
    <w:rsid w:val="00FC56F6"/>
    <w:rsid w:val="00FC6454"/>
    <w:rsid w:val="00FC6605"/>
    <w:rsid w:val="00FC7CD5"/>
    <w:rsid w:val="00FD1CC9"/>
    <w:rsid w:val="00FD1F93"/>
    <w:rsid w:val="00FD338A"/>
    <w:rsid w:val="00FD40DD"/>
    <w:rsid w:val="00FD4B9E"/>
    <w:rsid w:val="00FD65FA"/>
    <w:rsid w:val="00FD7B1D"/>
    <w:rsid w:val="00FE0C52"/>
    <w:rsid w:val="00FE1532"/>
    <w:rsid w:val="00FE2340"/>
    <w:rsid w:val="00FE2AC8"/>
    <w:rsid w:val="00FE5D37"/>
    <w:rsid w:val="00FE6B7B"/>
    <w:rsid w:val="00FE7989"/>
    <w:rsid w:val="00FE7D71"/>
    <w:rsid w:val="00FF18E6"/>
    <w:rsid w:val="00FF27F9"/>
    <w:rsid w:val="00FF2F0C"/>
    <w:rsid w:val="00FF439B"/>
    <w:rsid w:val="00FF62BB"/>
    <w:rsid w:val="00FF7822"/>
    <w:rsid w:val="00FF7BD6"/>
    <w:rsid w:val="02A0F9AE"/>
    <w:rsid w:val="02B58F3E"/>
    <w:rsid w:val="02D4008C"/>
    <w:rsid w:val="03541C20"/>
    <w:rsid w:val="03C53865"/>
    <w:rsid w:val="04953409"/>
    <w:rsid w:val="05408246"/>
    <w:rsid w:val="054D4BCC"/>
    <w:rsid w:val="06089568"/>
    <w:rsid w:val="061FD375"/>
    <w:rsid w:val="063FFA9F"/>
    <w:rsid w:val="06894C73"/>
    <w:rsid w:val="06A04A44"/>
    <w:rsid w:val="06C1159C"/>
    <w:rsid w:val="06E82AED"/>
    <w:rsid w:val="0827E0D5"/>
    <w:rsid w:val="090B2E0E"/>
    <w:rsid w:val="09DF4B52"/>
    <w:rsid w:val="0BA61D9E"/>
    <w:rsid w:val="0BB3665B"/>
    <w:rsid w:val="0D0C995E"/>
    <w:rsid w:val="0D4D0E67"/>
    <w:rsid w:val="0D55028A"/>
    <w:rsid w:val="0DF80187"/>
    <w:rsid w:val="0E2E45EE"/>
    <w:rsid w:val="0E9B3105"/>
    <w:rsid w:val="0EA48435"/>
    <w:rsid w:val="0F0472F5"/>
    <w:rsid w:val="0FE60B2C"/>
    <w:rsid w:val="12A93E78"/>
    <w:rsid w:val="12DE6697"/>
    <w:rsid w:val="12EAF403"/>
    <w:rsid w:val="12F83223"/>
    <w:rsid w:val="137C3D9D"/>
    <w:rsid w:val="1399954A"/>
    <w:rsid w:val="14CA3B89"/>
    <w:rsid w:val="1626E74E"/>
    <w:rsid w:val="17072D7D"/>
    <w:rsid w:val="176B0987"/>
    <w:rsid w:val="179A5052"/>
    <w:rsid w:val="17E351F2"/>
    <w:rsid w:val="18A9FE30"/>
    <w:rsid w:val="1999FB9B"/>
    <w:rsid w:val="1B10F8F6"/>
    <w:rsid w:val="1C0F238A"/>
    <w:rsid w:val="1DC6B5CF"/>
    <w:rsid w:val="1E40A66E"/>
    <w:rsid w:val="1ED34845"/>
    <w:rsid w:val="1F2FC8E2"/>
    <w:rsid w:val="1F56C221"/>
    <w:rsid w:val="1F9C50BA"/>
    <w:rsid w:val="2075C791"/>
    <w:rsid w:val="20AD522D"/>
    <w:rsid w:val="20DD5D31"/>
    <w:rsid w:val="21C98016"/>
    <w:rsid w:val="2270C973"/>
    <w:rsid w:val="22DD3BF5"/>
    <w:rsid w:val="22FC2B04"/>
    <w:rsid w:val="230771C4"/>
    <w:rsid w:val="23E927E9"/>
    <w:rsid w:val="23FDA089"/>
    <w:rsid w:val="2457D6CC"/>
    <w:rsid w:val="25370D3C"/>
    <w:rsid w:val="2615CA32"/>
    <w:rsid w:val="261B83D4"/>
    <w:rsid w:val="2666FD5F"/>
    <w:rsid w:val="26D17A45"/>
    <w:rsid w:val="2742A0C7"/>
    <w:rsid w:val="27EEE96F"/>
    <w:rsid w:val="28715239"/>
    <w:rsid w:val="28972AE6"/>
    <w:rsid w:val="29BB699E"/>
    <w:rsid w:val="2A28C9C4"/>
    <w:rsid w:val="2A3732D1"/>
    <w:rsid w:val="2ADF432A"/>
    <w:rsid w:val="2AF8C671"/>
    <w:rsid w:val="2B591277"/>
    <w:rsid w:val="2BB58046"/>
    <w:rsid w:val="2C5ED11E"/>
    <w:rsid w:val="2CA0BE3B"/>
    <w:rsid w:val="2CD3FEC3"/>
    <w:rsid w:val="2D4265F4"/>
    <w:rsid w:val="2D8B9789"/>
    <w:rsid w:val="2E8C0C88"/>
    <w:rsid w:val="2FC0C59A"/>
    <w:rsid w:val="2FCA5AD8"/>
    <w:rsid w:val="2FDB783F"/>
    <w:rsid w:val="300E6682"/>
    <w:rsid w:val="303BEC31"/>
    <w:rsid w:val="3052155A"/>
    <w:rsid w:val="3060EA3D"/>
    <w:rsid w:val="313E49E9"/>
    <w:rsid w:val="315CBE98"/>
    <w:rsid w:val="319ECE23"/>
    <w:rsid w:val="31BC342E"/>
    <w:rsid w:val="31F31BCF"/>
    <w:rsid w:val="32E87334"/>
    <w:rsid w:val="333A9527"/>
    <w:rsid w:val="336A8686"/>
    <w:rsid w:val="33CB304D"/>
    <w:rsid w:val="34293524"/>
    <w:rsid w:val="351843E4"/>
    <w:rsid w:val="359BF789"/>
    <w:rsid w:val="35D2DE6D"/>
    <w:rsid w:val="36AA93AA"/>
    <w:rsid w:val="3791AE0D"/>
    <w:rsid w:val="37EBD980"/>
    <w:rsid w:val="37F4E74A"/>
    <w:rsid w:val="3813F0BA"/>
    <w:rsid w:val="382EF396"/>
    <w:rsid w:val="39595BE2"/>
    <w:rsid w:val="3A3A0DAF"/>
    <w:rsid w:val="3B9D96FA"/>
    <w:rsid w:val="3BDC8300"/>
    <w:rsid w:val="3C1D0AAB"/>
    <w:rsid w:val="3CAB8E7D"/>
    <w:rsid w:val="3D214D4A"/>
    <w:rsid w:val="3D59351C"/>
    <w:rsid w:val="3DFCF11D"/>
    <w:rsid w:val="3E3649E7"/>
    <w:rsid w:val="3E8EA5FC"/>
    <w:rsid w:val="3ED5046A"/>
    <w:rsid w:val="3FA3B3DC"/>
    <w:rsid w:val="3FE188C1"/>
    <w:rsid w:val="3FFFF92F"/>
    <w:rsid w:val="404801D9"/>
    <w:rsid w:val="40579F5B"/>
    <w:rsid w:val="405A4486"/>
    <w:rsid w:val="40833418"/>
    <w:rsid w:val="40CEED61"/>
    <w:rsid w:val="411A9058"/>
    <w:rsid w:val="419BC990"/>
    <w:rsid w:val="41E5147D"/>
    <w:rsid w:val="42EC23F2"/>
    <w:rsid w:val="435B4280"/>
    <w:rsid w:val="435ED29C"/>
    <w:rsid w:val="436256FA"/>
    <w:rsid w:val="43BF03D3"/>
    <w:rsid w:val="442F7338"/>
    <w:rsid w:val="444B8290"/>
    <w:rsid w:val="4487F453"/>
    <w:rsid w:val="44A2F9AF"/>
    <w:rsid w:val="44E4F2FB"/>
    <w:rsid w:val="457D8A0F"/>
    <w:rsid w:val="4629A481"/>
    <w:rsid w:val="4732ED2E"/>
    <w:rsid w:val="4739AD08"/>
    <w:rsid w:val="4753ABF9"/>
    <w:rsid w:val="4754462B"/>
    <w:rsid w:val="47BF9515"/>
    <w:rsid w:val="47C01535"/>
    <w:rsid w:val="4885E919"/>
    <w:rsid w:val="48A9B8B4"/>
    <w:rsid w:val="48BF437A"/>
    <w:rsid w:val="490E1C5A"/>
    <w:rsid w:val="495B6576"/>
    <w:rsid w:val="497CB365"/>
    <w:rsid w:val="49BB8D8D"/>
    <w:rsid w:val="49CF152A"/>
    <w:rsid w:val="4A31099F"/>
    <w:rsid w:val="4A69F42E"/>
    <w:rsid w:val="4AA9ECBB"/>
    <w:rsid w:val="4AF21010"/>
    <w:rsid w:val="4B4A995C"/>
    <w:rsid w:val="4B7A6AB7"/>
    <w:rsid w:val="4BBBB4AD"/>
    <w:rsid w:val="4BF0D0FB"/>
    <w:rsid w:val="4C12AF16"/>
    <w:rsid w:val="4C5BDDC2"/>
    <w:rsid w:val="4C61BB02"/>
    <w:rsid w:val="4C7D6BA4"/>
    <w:rsid w:val="4CE93B9A"/>
    <w:rsid w:val="4E63B07A"/>
    <w:rsid w:val="4F017269"/>
    <w:rsid w:val="4F096CC2"/>
    <w:rsid w:val="4FB17554"/>
    <w:rsid w:val="4FDFA90D"/>
    <w:rsid w:val="50D2F8DE"/>
    <w:rsid w:val="513E5AAE"/>
    <w:rsid w:val="516D3F74"/>
    <w:rsid w:val="519A6642"/>
    <w:rsid w:val="5221E388"/>
    <w:rsid w:val="524D738B"/>
    <w:rsid w:val="526A5108"/>
    <w:rsid w:val="526BFD39"/>
    <w:rsid w:val="53142074"/>
    <w:rsid w:val="5386F96F"/>
    <w:rsid w:val="538E0238"/>
    <w:rsid w:val="540168A8"/>
    <w:rsid w:val="546C99B2"/>
    <w:rsid w:val="54DD4D36"/>
    <w:rsid w:val="54E07056"/>
    <w:rsid w:val="554DD563"/>
    <w:rsid w:val="55713564"/>
    <w:rsid w:val="55772DA7"/>
    <w:rsid w:val="55EEF036"/>
    <w:rsid w:val="56063A6E"/>
    <w:rsid w:val="56D49751"/>
    <w:rsid w:val="578A2E48"/>
    <w:rsid w:val="57C4F4EA"/>
    <w:rsid w:val="589A3D10"/>
    <w:rsid w:val="589B42AB"/>
    <w:rsid w:val="590D19A2"/>
    <w:rsid w:val="59448CB7"/>
    <w:rsid w:val="598BBC7E"/>
    <w:rsid w:val="5AA4D737"/>
    <w:rsid w:val="5B4FE61D"/>
    <w:rsid w:val="5B8DA377"/>
    <w:rsid w:val="5BA45281"/>
    <w:rsid w:val="5BDF13F7"/>
    <w:rsid w:val="5C8D2FCE"/>
    <w:rsid w:val="5EC224AF"/>
    <w:rsid w:val="5F090F0D"/>
    <w:rsid w:val="5F9881D9"/>
    <w:rsid w:val="5FB76D14"/>
    <w:rsid w:val="5FBF05EA"/>
    <w:rsid w:val="60391431"/>
    <w:rsid w:val="6073225D"/>
    <w:rsid w:val="63186501"/>
    <w:rsid w:val="63E1ACC5"/>
    <w:rsid w:val="6454437D"/>
    <w:rsid w:val="65729392"/>
    <w:rsid w:val="65978D51"/>
    <w:rsid w:val="65A2DEBF"/>
    <w:rsid w:val="65E250EA"/>
    <w:rsid w:val="66DF688E"/>
    <w:rsid w:val="683A4FD9"/>
    <w:rsid w:val="684CB54F"/>
    <w:rsid w:val="69048BC7"/>
    <w:rsid w:val="69BF6AED"/>
    <w:rsid w:val="6A55E05B"/>
    <w:rsid w:val="6AA85A85"/>
    <w:rsid w:val="6AB83CE6"/>
    <w:rsid w:val="6ABB2049"/>
    <w:rsid w:val="6C6C25A9"/>
    <w:rsid w:val="6CF1DAF4"/>
    <w:rsid w:val="6D65C526"/>
    <w:rsid w:val="6DDBDB50"/>
    <w:rsid w:val="6EC4E32E"/>
    <w:rsid w:val="6F25473A"/>
    <w:rsid w:val="6F28957F"/>
    <w:rsid w:val="70B4CB53"/>
    <w:rsid w:val="71269DC2"/>
    <w:rsid w:val="7172DE36"/>
    <w:rsid w:val="7231FFA0"/>
    <w:rsid w:val="738179C2"/>
    <w:rsid w:val="73CC1FA8"/>
    <w:rsid w:val="73E27C05"/>
    <w:rsid w:val="74A39AEC"/>
    <w:rsid w:val="74C13140"/>
    <w:rsid w:val="74CBEF1B"/>
    <w:rsid w:val="74E566B4"/>
    <w:rsid w:val="75082D47"/>
    <w:rsid w:val="750B572D"/>
    <w:rsid w:val="753B979B"/>
    <w:rsid w:val="754D139C"/>
    <w:rsid w:val="7577FDBE"/>
    <w:rsid w:val="75C19B7A"/>
    <w:rsid w:val="766B56AA"/>
    <w:rsid w:val="77B146B7"/>
    <w:rsid w:val="781C0E57"/>
    <w:rsid w:val="790D4D4F"/>
    <w:rsid w:val="7A044CE3"/>
    <w:rsid w:val="7A377564"/>
    <w:rsid w:val="7ABF0353"/>
    <w:rsid w:val="7AD5DB99"/>
    <w:rsid w:val="7BA01D44"/>
    <w:rsid w:val="7C990B50"/>
    <w:rsid w:val="7CC3946A"/>
    <w:rsid w:val="7CD8EAD6"/>
    <w:rsid w:val="7D0A75C1"/>
    <w:rsid w:val="7D4A2D6A"/>
    <w:rsid w:val="7D72C0DC"/>
    <w:rsid w:val="7D74E34B"/>
    <w:rsid w:val="7DAE22A3"/>
    <w:rsid w:val="7E067796"/>
    <w:rsid w:val="7E95A0B2"/>
    <w:rsid w:val="7F60FDA5"/>
    <w:rsid w:val="7F971B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B0C880"/>
  <w15:docId w15:val="{777F0E0E-5AA5-4D85-BD87-41AC6C485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9B1"/>
    <w:rPr>
      <w:rFonts w:ascii="Arial" w:hAnsi="Arial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3FF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D71F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71F7"/>
    <w:rPr>
      <w:rFonts w:ascii="Arial" w:hAnsi="Arial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DD71F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71F7"/>
    <w:rPr>
      <w:rFonts w:ascii="Arial" w:hAnsi="Arial"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0B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0B9B"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uiPriority w:val="59"/>
    <w:rsid w:val="005D7B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e1">
    <w:name w:val="Style1"/>
    <w:uiPriority w:val="99"/>
    <w:rsid w:val="00683307"/>
    <w:pPr>
      <w:numPr>
        <w:numId w:val="2"/>
      </w:numPr>
    </w:pPr>
  </w:style>
  <w:style w:type="numbering" w:customStyle="1" w:styleId="NumberedList">
    <w:name w:val="Numbered List"/>
    <w:uiPriority w:val="99"/>
    <w:rsid w:val="00683307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rsid w:val="00A26DE0"/>
    <w:pPr>
      <w:ind w:left="720"/>
      <w:contextualSpacing/>
    </w:pPr>
  </w:style>
  <w:style w:type="paragraph" w:customStyle="1" w:styleId="paragraph">
    <w:name w:val="paragraph"/>
    <w:basedOn w:val="Normal"/>
    <w:rsid w:val="005264FB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normaltextrun">
    <w:name w:val="normaltextrun"/>
    <w:basedOn w:val="DefaultParagraphFont"/>
    <w:rsid w:val="005264FB"/>
  </w:style>
  <w:style w:type="character" w:customStyle="1" w:styleId="eop">
    <w:name w:val="eop"/>
    <w:basedOn w:val="DefaultParagraphFont"/>
    <w:rsid w:val="005264FB"/>
  </w:style>
  <w:style w:type="character" w:styleId="Strong">
    <w:name w:val="Strong"/>
    <w:basedOn w:val="DefaultParagraphFont"/>
    <w:uiPriority w:val="22"/>
    <w:qFormat/>
    <w:rsid w:val="00C97766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DA43BE"/>
    <w:pPr>
      <w:widowControl w:val="0"/>
      <w:autoSpaceDE w:val="0"/>
      <w:autoSpaceDN w:val="0"/>
      <w:ind w:left="849" w:hanging="361"/>
    </w:pPr>
    <w:rPr>
      <w:rFonts w:ascii="Calibri" w:eastAsia="Calibri" w:hAnsi="Calibri" w:cs="Calibri"/>
      <w:sz w:val="22"/>
      <w:szCs w:val="22"/>
    </w:rPr>
  </w:style>
  <w:style w:type="paragraph" w:customStyle="1" w:styleId="ListBullet1">
    <w:name w:val="ListBullet1"/>
    <w:basedOn w:val="Normal"/>
    <w:rsid w:val="001C1B98"/>
    <w:pPr>
      <w:widowControl w:val="0"/>
      <w:numPr>
        <w:numId w:val="7"/>
      </w:numPr>
      <w:spacing w:before="140"/>
    </w:pPr>
    <w:rPr>
      <w:rFonts w:ascii="Times New Roman" w:hAnsi="Times New Roman"/>
      <w:noProof/>
      <w:color w:val="000000"/>
      <w:sz w:val="22"/>
      <w:szCs w:val="20"/>
    </w:rPr>
  </w:style>
  <w:style w:type="paragraph" w:styleId="NormalWeb">
    <w:name w:val="Normal (Web)"/>
    <w:basedOn w:val="Normal"/>
    <w:uiPriority w:val="99"/>
    <w:semiHidden/>
    <w:unhideWhenUsed/>
    <w:rsid w:val="008965CD"/>
    <w:pPr>
      <w:spacing w:before="100" w:beforeAutospacing="1" w:after="100" w:afterAutospacing="1"/>
    </w:pPr>
    <w:rPr>
      <w:rFonts w:ascii="Times New Roman" w:hAnsi="Times New Roman"/>
    </w:rPr>
  </w:style>
  <w:style w:type="paragraph" w:customStyle="1" w:styleId="FSBodycopyblacklight">
    <w:name w:val="FS Body copy black light"/>
    <w:qFormat/>
    <w:rsid w:val="003C1113"/>
    <w:pPr>
      <w:spacing w:line="264" w:lineRule="auto"/>
    </w:pPr>
    <w:rPr>
      <w:rFonts w:ascii="Fujitsu Sans Light" w:eastAsia="Calibri" w:hAnsi="Fujitsu Sans Light"/>
      <w:color w:val="000000"/>
      <w:sz w:val="18"/>
      <w:lang w:val="de-DE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373FFD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0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6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7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0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0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footer1.xml.rels><?xml version="1.0" encoding="UTF-8"?><Relationships xmlns="http://schemas.openxmlformats.org/package/2006/relationships"/>
</file>

<file path=word/_rels/setting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Type xmlns="9CFEA878-6EE9-494A-B16D-0B13FD549F61" xsi:nil="true"/>
    <Project_x0020_Name xmlns="9CFEA878-6EE9-494A-B16D-0B13FD549F61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BE7E2E35455046B576AC68E3EA56EC" ma:contentTypeVersion="14" ma:contentTypeDescription="Create a new document." ma:contentTypeScope="" ma:versionID="615d8a921b0f9946c9722c6015a7b4ef">
  <xsd:schema xmlns:xsd="http://www.w3.org/2001/XMLSchema" xmlns:xs="http://www.w3.org/2001/XMLSchema" xmlns:p="http://schemas.microsoft.com/office/2006/metadata/properties" xmlns:ns2="a54687cf-775e-442b-9710-fd7982961d9c" xmlns:ns3="9CFEA878-6EE9-494A-B16D-0B13FD549F61" xmlns:ns4="9cfea878-6ee9-494a-b16d-0b13fd549f61" targetNamespace="http://schemas.microsoft.com/office/2006/metadata/properties" ma:root="true" ma:fieldsID="61c70d91ff77a4737ef09eb706db82a7" ns2:_="" ns3:_="" ns4:_="">
    <xsd:import namespace="a54687cf-775e-442b-9710-fd7982961d9c"/>
    <xsd:import namespace="9CFEA878-6EE9-494A-B16D-0B13FD549F61"/>
    <xsd:import namespace="9cfea878-6ee9-494a-b16d-0b13fd549f6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Project_x0020_Name" minOccurs="0"/>
                <xsd:element ref="ns3:Document_x0020_Type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OCR" minOccurs="0"/>
                <xsd:element ref="ns4:MediaLengthInSeconds" minOccurs="0"/>
                <xsd:element ref="ns4:MediaServiceLocation" minOccurs="0"/>
                <xsd:element ref="ns4:MediaServiceObjectDetectorVersion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4687cf-775e-442b-9710-fd7982961d9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FEA878-6EE9-494A-B16D-0B13FD549F61" elementFormDefault="qualified">
    <xsd:import namespace="http://schemas.microsoft.com/office/2006/documentManagement/types"/>
    <xsd:import namespace="http://schemas.microsoft.com/office/infopath/2007/PartnerControls"/>
    <xsd:element name="Project_x0020_Name" ma:index="10" nillable="true" ma:displayName="Project Name" ma:list="{CE1A343B-72D5-44AA-A242-767A48510ACB}" ma:internalName="Project_x0020_Name" ma:readOnly="false" ma:showField="LinkTitleNoMenu">
      <xsd:simpleType>
        <xsd:restriction base="dms:Lookup"/>
      </xsd:simpleType>
    </xsd:element>
    <xsd:element name="Document_x0020_Type" ma:index="11" nillable="true" ma:displayName="Document Type" ma:format="Dropdown" ma:internalName="Document_x0020_Type">
      <xsd:simpleType>
        <xsd:restriction base="dms:Choice">
          <xsd:enumeration value="Project Plan"/>
          <xsd:enumeration value="BPR Agenda"/>
          <xsd:enumeration value="Business Requirement Questionnaire"/>
          <xsd:enumeration value="Data Migration Strategy"/>
          <xsd:enumeration value="System Design Document"/>
          <xsd:enumeration value="Demo/CRP agenda"/>
          <xsd:enumeration value="Training Agenda"/>
          <xsd:enumeration value="Training Manual"/>
          <xsd:enumeration value="Testing Agenda"/>
          <xsd:enumeration value="Test Scrip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fea878-6ee9-494a-b16d-0b13fd549f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A39446B-C834-4B7A-8B12-0261AE687F3D}">
  <ds:schemaRefs>
    <ds:schemaRef ds:uri="http://schemas.microsoft.com/office/2006/metadata/properties"/>
    <ds:schemaRef ds:uri="http://schemas.microsoft.com/office/infopath/2007/PartnerControls"/>
    <ds:schemaRef ds:uri="9CFEA878-6EE9-494A-B16D-0B13FD549F61"/>
  </ds:schemaRefs>
</ds:datastoreItem>
</file>

<file path=customXml/itemProps2.xml><?xml version="1.0" encoding="utf-8"?>
<ds:datastoreItem xmlns:ds="http://schemas.openxmlformats.org/officeDocument/2006/customXml" ds:itemID="{305FD1EA-1DB3-49EC-A8FB-0E56707C7A1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5CE778D-A6AE-49C5-B762-D7A3B5E260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4687cf-775e-442b-9710-fd7982961d9c"/>
    <ds:schemaRef ds:uri="9CFEA878-6EE9-494A-B16D-0B13FD549F61"/>
    <ds:schemaRef ds:uri="9cfea878-6ee9-494a-b16d-0b13fd549f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6AC0D02-AACD-42F1-93D1-1DD9DC0FF2E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a7b4a78-8f3a-495c-bfc8-db50c01f115b}" enabled="0" method="" siteId="{6a7b4a78-8f3a-495c-bfc8-db50c01f115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FGB Meeting - Agenda v1.0</Template>
  <TotalTime>13</TotalTime>
  <Pages>3</Pages>
  <Words>439</Words>
  <Characters>2506</Characters>
  <Application>Microsoft Office Word</Application>
  <DocSecurity>0</DocSecurity>
  <Lines>20</Lines>
  <Paragraphs>5</Paragraphs>
  <ScaleCrop>false</ScaleCrop>
  <Company>Microsoft Corporation</Company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Lokare</dc:creator>
  <cp:keywords/>
  <cp:lastModifiedBy>Anas Takala</cp:lastModifiedBy>
  <cp:revision>363</cp:revision>
  <cp:lastPrinted>2026-02-06T10:14:00Z</cp:lastPrinted>
  <dcterms:created xsi:type="dcterms:W3CDTF">2025-09-24T02:25:00Z</dcterms:created>
  <dcterms:modified xsi:type="dcterms:W3CDTF">2026-05-18T10:01:00Z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TC011057171033</vt:lpwstr>
  </property>
  <property fmtid="{D5CDD505-2E9C-101B-9397-08002B2CF9AE}" pid="3" name="ContentTypeId">
    <vt:lpwstr>0x0101001BBE7E2E35455046B576AC68E3EA56EC</vt:lpwstr>
  </property>
  <property fmtid="{D5CDD505-2E9C-101B-9397-08002B2CF9AE}" pid="4" name="MediaServiceImageTags">
    <vt:lpwstr/>
  </property>
  <property fmtid="{D5CDD505-2E9C-101B-9397-08002B2CF9AE}" pid="5" name="GrammarlyDocumentId">
    <vt:lpwstr>0ad47a0677e3a45f789dd8ff0d984d088235fa62e628dbb27c408480a22009e1</vt:lpwstr>
  </property>
</Properties>
</file>