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7BDAE" w14:textId="57A25022" w:rsidR="001429E4" w:rsidRPr="00070245" w:rsidRDefault="00F81875" w:rsidP="001429E4">
      <w:pPr>
        <w:jc w:val="right"/>
        <w:rPr>
          <w:rFonts w:cs="Arial"/>
          <w:b/>
          <w:color w:val="0070C0"/>
        </w:rPr>
      </w:pPr>
      <w:r>
        <w:rPr>
          <w:rFonts w:cs="Arial"/>
          <w:b/>
          <w:bCs/>
          <w:color w:val="0070C0"/>
          <w:sz w:val="56"/>
          <w:szCs w:val="56"/>
        </w:rPr>
        <w:t>BPR Agenda</w:t>
      </w:r>
    </w:p>
    <w:p w14:paraId="47849197" w14:textId="20ACB57E" w:rsidR="001429E4" w:rsidRPr="00F81875" w:rsidRDefault="00F81875" w:rsidP="00F81875">
      <w:pPr>
        <w:pBdr>
          <w:top w:val="single" w:sz="4" w:space="1" w:color="auto"/>
        </w:pBdr>
        <w:jc w:val="right"/>
        <w:rPr>
          <w:rFonts w:asciiTheme="minorHAnsi" w:hAnsiTheme="minorHAnsi"/>
          <w:color w:val="7F7F7F" w:themeColor="text1" w:themeTint="80"/>
          <w:sz w:val="32"/>
          <w:szCs w:val="32"/>
          <w:lang w:val="en-AU"/>
        </w:rPr>
      </w:pPr>
      <w:r>
        <w:rPr>
          <w:rFonts w:asciiTheme="minorHAnsi" w:hAnsiTheme="minorHAnsi"/>
          <w:color w:val="7F7F7F" w:themeColor="text1" w:themeTint="80"/>
          <w:sz w:val="32"/>
          <w:szCs w:val="32"/>
        </w:rPr>
        <w:t>{{CLIENT_NAME}}</w:t>
      </w:r>
    </w:p>
    <w:p w14:paraId="4DE713C9" w14:textId="77777777" w:rsidR="00743340" w:rsidRDefault="00743340" w:rsidP="00BC4E0F">
      <w:pPr>
        <w:rPr>
          <w:rFonts w:asciiTheme="minorHAnsi" w:hAnsiTheme="minorHAnsi"/>
          <w:b/>
          <w:sz w:val="40"/>
          <w:szCs w:val="40"/>
        </w:rPr>
      </w:pPr>
    </w:p>
    <w:p w14:paraId="544EB373" w14:textId="4AF902A3" w:rsidR="006F2245" w:rsidRDefault="006F2245" w:rsidP="00BC4E0F">
      <w:pPr>
        <w:rPr>
          <w:rFonts w:asciiTheme="minorHAnsi" w:hAnsiTheme="minorHAnsi"/>
          <w:b/>
          <w:bCs/>
          <w:sz w:val="40"/>
          <w:szCs w:val="40"/>
        </w:rPr>
      </w:pPr>
      <w:r>
        <w:rPr>
          <w:rFonts w:asciiTheme="minorHAnsi" w:hAnsiTheme="minorHAnsi"/>
          <w:b/>
          <w:sz w:val="40"/>
          <w:szCs w:val="40"/>
        </w:rPr>
        <w:t xml:space="preserve">Business Requirements Gathering </w:t>
      </w:r>
      <w:r>
        <w:rPr>
          <w:rFonts w:asciiTheme="minorHAnsi" w:hAnsiTheme="minorHAnsi"/>
          <w:b/>
          <w:bCs/>
          <w:sz w:val="40"/>
          <w:szCs w:val="40"/>
        </w:rPr>
        <w:t>Workshops</w:t>
      </w:r>
    </w:p>
    <w:p w14:paraId="2E602828" w14:textId="77777777" w:rsidR="001915C6" w:rsidRDefault="001915C6" w:rsidP="00793F8E">
      <w:pPr>
        <w:rPr>
          <w:rFonts w:asciiTheme="minorHAnsi" w:hAnsiTheme="minorHAnsi"/>
          <w:color w:val="000000" w:themeColor="text1"/>
        </w:rPr>
      </w:pPr>
    </w:p>
    <w:p w14:paraId="35FAD24A" w14:textId="55B8ED51" w:rsidR="00793F8E" w:rsidRPr="001915C6" w:rsidRDefault="00793F8E" w:rsidP="00793F8E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b/>
          <w:bCs/>
          <w:color w:val="000000" w:themeColor="text1"/>
        </w:rPr>
        <w:t>From</w:t>
        <w:tab/>
        <w:tab/>
      </w:r>
      <w:r>
        <w:rPr>
          <w:rFonts w:asciiTheme="minorHAnsi" w:hAnsiTheme="minorHAnsi"/>
          <w:color w:val="000000" w:themeColor="text1"/>
        </w:rPr>
        <w:t>: {{BPR_FROM}}</w:t>
      </w:r>
    </w:p>
    <w:p w14:paraId="7262236B" w14:textId="5062A632" w:rsidR="00793F8E" w:rsidRPr="001915C6" w:rsidRDefault="00793F8E" w:rsidP="00793F8E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b/>
          <w:bCs/>
          <w:color w:val="000000" w:themeColor="text1"/>
        </w:rPr>
        <w:t>Until</w:t>
        <w:tab/>
        <w:tab/>
      </w:r>
      <w:r>
        <w:rPr>
          <w:rFonts w:asciiTheme="minorHAnsi" w:hAnsiTheme="minorHAnsi"/>
          <w:color w:val="000000" w:themeColor="text1"/>
        </w:rPr>
        <w:t>: {{BPR_UNTIL}}</w:t>
      </w:r>
    </w:p>
    <w:p w14:paraId="6C6E8019" w14:textId="577483F5" w:rsidR="00373FFD" w:rsidRPr="00373FFD" w:rsidRDefault="00793F8E" w:rsidP="00373FFD">
      <w:pPr>
        <w:rPr>
          <w:rFonts w:asciiTheme="minorHAnsi" w:hAnsiTheme="minorHAnsi"/>
          <w:b/>
          <w:bCs/>
          <w:color w:val="000000" w:themeColor="text1"/>
        </w:rPr>
      </w:pPr>
      <w:r>
        <w:rPr>
          <w:rFonts w:asciiTheme="minorHAnsi" w:hAnsiTheme="minorHAnsi"/>
          <w:b/>
          <w:bCs/>
          <w:color w:val="000000" w:themeColor="text1"/>
        </w:rPr>
        <w:t>Yardi Team</w:t>
        <w:tab/>
      </w:r>
      <w:r>
        <w:rPr>
          <w:rFonts w:asciiTheme="minorHAnsi" w:hAnsiTheme="minorHAnsi"/>
          <w:color w:val="000000" w:themeColor="text1"/>
        </w:rPr>
        <w:t>: {{CONSULTANT_NAME}}</w:t>
      </w:r>
    </w:p>
    <w:p w14:paraId="67673161" w14:textId="5FD51663" w:rsidR="005857D6" w:rsidRDefault="005857D6" w:rsidP="00793F8E">
      <w:pPr>
        <w:rPr>
          <w:rFonts w:asciiTheme="minorHAnsi" w:hAnsiTheme="minorHAnsi"/>
          <w:color w:val="000000" w:themeColor="text1"/>
        </w:rPr>
      </w:pPr>
    </w:p>
    <w:tbl>
      <w:tblPr>
        <w:tblStyle w:val="TableGrid"/>
        <w:tblW w:w="10477" w:type="dxa"/>
        <w:tblInd w:w="-27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6A0" w:firstRow="1" w:lastRow="0" w:firstColumn="1" w:lastColumn="0" w:noHBand="1" w:noVBand="1"/>
      </w:tblPr>
      <w:tblGrid>
        <w:gridCol w:w="1404"/>
        <w:gridCol w:w="1560"/>
        <w:gridCol w:w="5528"/>
        <w:gridCol w:w="1985"/>
      </w:tblGrid>
      <w:tr w:rsidR="00BB2BE3" w:rsidRPr="00CF7170" w14:paraId="02E2E054" w14:textId="77777777" w:rsidTr="176B0987">
        <w:trPr>
          <w:cantSplit/>
          <w:tblHeader/>
        </w:trPr>
        <w:tc>
          <w:tcPr>
            <w:tcW w:w="1404" w:type="dxa"/>
            <w:shd w:val="clear" w:color="auto" w:fill="B8CCE4" w:themeFill="accent1" w:themeFillTint="66"/>
          </w:tcPr>
          <w:p w14:paraId="17D1179B" w14:textId="77777777" w:rsidR="00BB2BE3" w:rsidRPr="00CF7170" w:rsidRDefault="00BB2BE3" w:rsidP="00F70FD7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Day</w:t>
            </w:r>
          </w:p>
        </w:tc>
        <w:tc>
          <w:tcPr>
            <w:tcW w:w="1560" w:type="dxa"/>
            <w:shd w:val="clear" w:color="auto" w:fill="B8CCE4" w:themeFill="accent1" w:themeFillTint="66"/>
          </w:tcPr>
          <w:p w14:paraId="4B836482" w14:textId="77777777" w:rsidR="00BB2BE3" w:rsidRPr="00CF7170" w:rsidRDefault="00BB2BE3" w:rsidP="00F70FD7">
            <w:pPr>
              <w:tabs>
                <w:tab w:val="left" w:pos="1800"/>
              </w:tabs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Estimated</w:t>
            </w:r>
          </w:p>
          <w:p w14:paraId="0AB3A8D8" w14:textId="680A29B5" w:rsidR="00BB2BE3" w:rsidRPr="00CF7170" w:rsidRDefault="00BB2BE3" w:rsidP="00F70FD7">
            <w:pPr>
              <w:tabs>
                <w:tab w:val="left" w:pos="1800"/>
              </w:tabs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Duration (Hrs.)</w:t>
            </w:r>
          </w:p>
        </w:tc>
        <w:tc>
          <w:tcPr>
            <w:tcW w:w="5528" w:type="dxa"/>
            <w:shd w:val="clear" w:color="auto" w:fill="B8CCE4" w:themeFill="accent1" w:themeFillTint="66"/>
          </w:tcPr>
          <w:p w14:paraId="2961233D" w14:textId="77777777" w:rsidR="00BB2BE3" w:rsidRPr="00CF7170" w:rsidRDefault="00BB2BE3" w:rsidP="00F70FD7">
            <w:pPr>
              <w:tabs>
                <w:tab w:val="left" w:pos="1800"/>
              </w:tabs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Items of Business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0E919A8E" w14:textId="77777777" w:rsidR="00BB2BE3" w:rsidRPr="00CF7170" w:rsidRDefault="00BB2BE3" w:rsidP="00F70FD7">
            <w:pPr>
              <w:tabs>
                <w:tab w:val="left" w:pos="1800"/>
              </w:tabs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Suggested Attendees</w:t>
            </w:r>
          </w:p>
        </w:tc>
      </w:tr>
      <w:tr w:rsidR="00DE5B9B" w:rsidRPr="00CF7170" w14:paraId="07F1A67E" w14:textId="77777777" w:rsidTr="176B0987">
        <w:trPr>
          <w:cantSplit/>
        </w:trPr>
        <w:tc>
          <w:tcPr>
            <w:tcW w:w="1404" w:type="dxa"/>
          </w:tcPr>
          <w:p w14:paraId="7254AB9F" w14:textId="72E3420A" w:rsidR="002F2D3B" w:rsidRDefault="006C51CE" w:rsidP="00CF469E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11-Aug-2025</w:t>
            </w:r>
          </w:p>
          <w:p w14:paraId="6882D794" w14:textId="191A8A37" w:rsidR="00DE5B9B" w:rsidRPr="00CF7170" w:rsidRDefault="00326CDD" w:rsidP="00762DAB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Monday</w:t>
            </w:r>
          </w:p>
        </w:tc>
        <w:tc>
          <w:tcPr>
            <w:tcW w:w="1560" w:type="dxa"/>
          </w:tcPr>
          <w:p w14:paraId="7E9530B0" w14:textId="2F1A716C" w:rsidR="00DE5B9B" w:rsidRPr="006F75AA" w:rsidRDefault="00396AAF" w:rsidP="00BE1217">
            <w:pPr>
              <w:tabs>
                <w:tab w:val="left" w:pos="1800"/>
              </w:tabs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09:00 – 10:00</w:t>
            </w:r>
          </w:p>
        </w:tc>
        <w:tc>
          <w:tcPr>
            <w:tcW w:w="5528" w:type="dxa"/>
          </w:tcPr>
          <w:p w14:paraId="3C79CDAB" w14:textId="1981FDF7" w:rsidR="00DE5B9B" w:rsidRPr="00FD1CC9" w:rsidRDefault="00D1304A" w:rsidP="00FD1CC9">
            <w:p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Introduction and Kickoff with the Project Stakeholder and the Team</w:t>
            </w:r>
          </w:p>
        </w:tc>
        <w:tc>
          <w:tcPr>
            <w:tcW w:w="1985" w:type="dxa"/>
          </w:tcPr>
          <w:p w14:paraId="22DAE94A" w14:textId="77777777" w:rsidR="000367D2" w:rsidRDefault="000367D2" w:rsidP="00A20E9C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ind w:left="455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Procurement</w:t>
            </w:r>
          </w:p>
          <w:p w14:paraId="33C0671E" w14:textId="518919E3" w:rsidR="000367D2" w:rsidRPr="00232887" w:rsidRDefault="000367D2" w:rsidP="00A20E9C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ind w:left="455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Facilities</w:t>
            </w:r>
          </w:p>
          <w:p w14:paraId="070FE476" w14:textId="3F3FC273" w:rsidR="00DE5B9B" w:rsidRDefault="00DE5B9B" w:rsidP="00A20E9C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ind w:left="455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Finance (AP)</w:t>
            </w:r>
          </w:p>
          <w:p w14:paraId="27D3EB2B" w14:textId="5B5815CF" w:rsidR="000367D2" w:rsidRPr="0000454F" w:rsidRDefault="000367D2" w:rsidP="00A20E9C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ind w:left="455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IT</w:t>
            </w:r>
          </w:p>
        </w:tc>
      </w:tr>
      <w:tr w:rsidR="00762DAB" w:rsidRPr="00CF7170" w14:paraId="6AA1BA5A" w14:textId="77777777" w:rsidTr="176B0987">
        <w:trPr>
          <w:cantSplit/>
        </w:trPr>
        <w:tc>
          <w:tcPr>
            <w:tcW w:w="1404" w:type="dxa"/>
          </w:tcPr>
          <w:p w14:paraId="45AA8B92" w14:textId="37F7BD97" w:rsidR="00762DAB" w:rsidRDefault="00762DAB" w:rsidP="00762DAB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12-Aug-2025</w:t>
            </w:r>
          </w:p>
          <w:p w14:paraId="22249502" w14:textId="5BF7379C" w:rsidR="00762DAB" w:rsidRDefault="00D005A1" w:rsidP="00762DAB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Tuesday</w:t>
            </w:r>
          </w:p>
        </w:tc>
        <w:tc>
          <w:tcPr>
            <w:tcW w:w="1560" w:type="dxa"/>
          </w:tcPr>
          <w:p w14:paraId="70752A57" w14:textId="1DFA61AB" w:rsidR="00762DAB" w:rsidRPr="006F75AA" w:rsidRDefault="00FF439B" w:rsidP="00FF439B">
            <w:pPr>
              <w:tabs>
                <w:tab w:val="left" w:pos="1800"/>
              </w:tabs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08:00 – 15:00</w:t>
            </w:r>
          </w:p>
        </w:tc>
        <w:tc>
          <w:tcPr>
            <w:tcW w:w="5528" w:type="dxa"/>
          </w:tcPr>
          <w:p w14:paraId="2224B0D7" w14:textId="77777777" w:rsidR="00F351B6" w:rsidRPr="00053C2F" w:rsidRDefault="00F351B6" w:rsidP="00F351B6">
            <w:pPr>
              <w:tabs>
                <w:tab w:val="left" w:pos="1800"/>
              </w:tabs>
              <w:spacing w:before="60" w:after="60"/>
              <w:rPr>
                <w:rFonts w:asciiTheme="minorHAnsi" w:hAnsiTheme="minorHAnsi"/>
                <w:b/>
                <w:bCs/>
                <w:sz w:val="22"/>
                <w:szCs w:val="22"/>
                <w:u w:val="single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  <w:u w:val="single"/>
              </w:rPr>
              <w:t>Procure to Pay</w:t>
            </w:r>
          </w:p>
          <w:p w14:paraId="39BB9699" w14:textId="77777777" w:rsidR="00904319" w:rsidRPr="007151DA" w:rsidRDefault="00F351B6" w:rsidP="007151DA">
            <w:p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Purchase Requisition </w:t>
            </w:r>
          </w:p>
          <w:p w14:paraId="66DBA544" w14:textId="3273D0CD" w:rsidR="00904319" w:rsidRPr="0041533D" w:rsidRDefault="001879A2" w:rsidP="007151DA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Data Entry</w:t>
            </w:r>
          </w:p>
          <w:p w14:paraId="74A0E2B2" w14:textId="6C77CAE3" w:rsidR="00F351B6" w:rsidRDefault="00F351B6" w:rsidP="007151DA">
            <w:pPr>
              <w:pStyle w:val="ListParagraph"/>
              <w:numPr>
                <w:ilvl w:val="0"/>
                <w:numId w:val="36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Workflows/DOA</w:t>
            </w:r>
          </w:p>
          <w:p w14:paraId="3A42B94A" w14:textId="77777777" w:rsidR="004034AC" w:rsidRDefault="004034AC" w:rsidP="004034AC">
            <w:pPr>
              <w:pStyle w:val="ListParagraph"/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E81EAA" w14:textId="58F980C4" w:rsidR="00415D4F" w:rsidRPr="007151DA" w:rsidRDefault="00415D4F" w:rsidP="007151DA">
            <w:p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 xml:space="preserve">Vendor Management </w:t>
            </w:r>
          </w:p>
          <w:p w14:paraId="23A3F07F" w14:textId="69B1883D" w:rsidR="00762DAB" w:rsidRPr="00E07875" w:rsidRDefault="00762DAB" w:rsidP="007151DA">
            <w:pPr>
              <w:pStyle w:val="ListParagraph"/>
              <w:numPr>
                <w:ilvl w:val="0"/>
                <w:numId w:val="38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Vendor Café - Vendor invitation and onboarding process - </w:t>
            </w:r>
          </w:p>
          <w:p w14:paraId="634E04B6" w14:textId="77777777" w:rsidR="00762DAB" w:rsidRPr="003B620F" w:rsidRDefault="00762DAB" w:rsidP="007151DA">
            <w:pPr>
              <w:pStyle w:val="ListParagraph"/>
              <w:numPr>
                <w:ilvl w:val="0"/>
                <w:numId w:val="40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Invite Vendor to Register in Vendor Portal</w:t>
            </w:r>
          </w:p>
          <w:p w14:paraId="4317AC62" w14:textId="77777777" w:rsidR="00762DAB" w:rsidRPr="003B620F" w:rsidRDefault="00762DAB" w:rsidP="007151DA">
            <w:pPr>
              <w:pStyle w:val="ListParagraph"/>
              <w:numPr>
                <w:ilvl w:val="0"/>
                <w:numId w:val="40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Vendor Profile creation and submission process</w:t>
            </w:r>
          </w:p>
          <w:p w14:paraId="57F5AA0F" w14:textId="77777777" w:rsidR="008750DB" w:rsidRDefault="00762DAB" w:rsidP="007151DA">
            <w:pPr>
              <w:pStyle w:val="ListParagraph"/>
              <w:numPr>
                <w:ilvl w:val="0"/>
                <w:numId w:val="40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Review Vendor Profile and Approve</w:t>
            </w:r>
          </w:p>
          <w:p w14:paraId="2DE95353" w14:textId="14E38026" w:rsidR="009F731F" w:rsidRPr="008750DB" w:rsidRDefault="009F731F" w:rsidP="007151DA">
            <w:pPr>
              <w:pStyle w:val="ListParagraph"/>
              <w:numPr>
                <w:ilvl w:val="0"/>
                <w:numId w:val="39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Introduction to the functionalities below in Vendor Café - </w:t>
            </w:r>
          </w:p>
          <w:p w14:paraId="6B2E5EEE" w14:textId="77777777" w:rsidR="009F731F" w:rsidRPr="009F731F" w:rsidRDefault="009F731F" w:rsidP="007151DA">
            <w:pPr>
              <w:pStyle w:val="ListParagraph"/>
              <w:numPr>
                <w:ilvl w:val="0"/>
                <w:numId w:val="41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Vendor Café Dashboard</w:t>
            </w:r>
          </w:p>
          <w:p w14:paraId="6CFCD11C" w14:textId="77777777" w:rsidR="009F731F" w:rsidRPr="009F731F" w:rsidRDefault="009F731F" w:rsidP="007151DA">
            <w:pPr>
              <w:pStyle w:val="ListParagraph"/>
              <w:numPr>
                <w:ilvl w:val="0"/>
                <w:numId w:val="41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Purchase Orders in Vendor café</w:t>
            </w:r>
          </w:p>
          <w:p w14:paraId="39EF1ABB" w14:textId="09DAD24F" w:rsidR="009F731F" w:rsidRDefault="009F731F" w:rsidP="007151DA">
            <w:pPr>
              <w:pStyle w:val="ListParagraph"/>
              <w:numPr>
                <w:ilvl w:val="0"/>
                <w:numId w:val="41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Service Contracts in Vendor Café</w:t>
            </w:r>
          </w:p>
          <w:p w14:paraId="27736C3E" w14:textId="51A35C9B" w:rsidR="009F731F" w:rsidRPr="009F731F" w:rsidRDefault="009F731F" w:rsidP="007151DA">
            <w:pPr>
              <w:pStyle w:val="ListParagraph"/>
              <w:numPr>
                <w:ilvl w:val="0"/>
                <w:numId w:val="41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Work Orders in Vendor Café</w:t>
            </w:r>
          </w:p>
          <w:p w14:paraId="24E13FA4" w14:textId="77777777" w:rsidR="009F731F" w:rsidRPr="009F731F" w:rsidRDefault="009F731F" w:rsidP="007151DA">
            <w:pPr>
              <w:pStyle w:val="ListParagraph"/>
              <w:numPr>
                <w:ilvl w:val="0"/>
                <w:numId w:val="41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Invoicing from Vendor Café</w:t>
            </w:r>
          </w:p>
          <w:p w14:paraId="705349E5" w14:textId="77777777" w:rsidR="009F731F" w:rsidRPr="009F731F" w:rsidRDefault="009F731F" w:rsidP="007151DA">
            <w:pPr>
              <w:pStyle w:val="ListParagraph"/>
              <w:numPr>
                <w:ilvl w:val="0"/>
                <w:numId w:val="41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Invoice status tracking</w:t>
            </w:r>
          </w:p>
          <w:p w14:paraId="2684B37A" w14:textId="619C396C" w:rsidR="009F731F" w:rsidRPr="00C33BB1" w:rsidRDefault="009F731F" w:rsidP="007151DA">
            <w:pPr>
              <w:pStyle w:val="ListParagraph"/>
              <w:numPr>
                <w:ilvl w:val="0"/>
                <w:numId w:val="41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Communication channels with Vendors</w:t>
            </w:r>
          </w:p>
          <w:p w14:paraId="4BE603EB" w14:textId="77777777" w:rsidR="009F731F" w:rsidRDefault="009F731F" w:rsidP="007151DA">
            <w:pPr>
              <w:pStyle w:val="ListParagraph"/>
              <w:numPr>
                <w:ilvl w:val="0"/>
                <w:numId w:val="41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Vendor SOA</w:t>
            </w:r>
          </w:p>
          <w:p w14:paraId="05931CFD" w14:textId="77777777" w:rsidR="004034AC" w:rsidRPr="009F731F" w:rsidRDefault="004034AC" w:rsidP="004034AC">
            <w:pPr>
              <w:pStyle w:val="ListParagraph"/>
              <w:tabs>
                <w:tab w:val="left" w:pos="1800"/>
              </w:tabs>
              <w:spacing w:before="60" w:after="60"/>
              <w:ind w:left="1025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CD151B" w14:textId="290CC988" w:rsidR="004034AC" w:rsidRPr="007151DA" w:rsidRDefault="004034AC" w:rsidP="007151DA">
            <w:p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Purchase Orders </w:t>
            </w:r>
          </w:p>
          <w:p w14:paraId="28DC13A9" w14:textId="462D9E01" w:rsidR="004034AC" w:rsidRDefault="004034AC" w:rsidP="007151DA">
            <w:pPr>
              <w:pStyle w:val="ListParagraph"/>
              <w:numPr>
                <w:ilvl w:val="0"/>
                <w:numId w:val="3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Dashboards</w:t>
            </w:r>
          </w:p>
          <w:p w14:paraId="74AF7FAD" w14:textId="5C39C713" w:rsidR="004034AC" w:rsidRPr="0041533D" w:rsidRDefault="001879A2" w:rsidP="007151DA">
            <w:pPr>
              <w:pStyle w:val="ListParagraph"/>
              <w:numPr>
                <w:ilvl w:val="0"/>
                <w:numId w:val="3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Data Entry</w:t>
            </w:r>
          </w:p>
          <w:p w14:paraId="0BC20C02" w14:textId="1D50E0D7" w:rsidR="004034AC" w:rsidRDefault="004034AC" w:rsidP="007151DA">
            <w:pPr>
              <w:pStyle w:val="ListParagraph"/>
              <w:numPr>
                <w:ilvl w:val="0"/>
                <w:numId w:val="37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Workflows/DOA</w:t>
            </w:r>
          </w:p>
          <w:p w14:paraId="4A4F03D8" w14:textId="498A0D32" w:rsidR="000C715C" w:rsidRDefault="009B404F" w:rsidP="007151DA">
            <w:pPr>
              <w:pStyle w:val="ListParagraph"/>
              <w:numPr>
                <w:ilvl w:val="0"/>
                <w:numId w:val="37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Purchase Order Printing</w:t>
            </w:r>
          </w:p>
          <w:p w14:paraId="2F27C317" w14:textId="0392CBC2" w:rsidR="001879A2" w:rsidRDefault="00AC7B65" w:rsidP="007151DA">
            <w:pPr>
              <w:pStyle w:val="ListParagraph"/>
              <w:numPr>
                <w:ilvl w:val="0"/>
                <w:numId w:val="37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GRN process</w:t>
            </w:r>
          </w:p>
          <w:p w14:paraId="1BC4B4BF" w14:textId="1DA17BBA" w:rsidR="00CD60F7" w:rsidRDefault="001879A2" w:rsidP="007151DA">
            <w:pPr>
              <w:pStyle w:val="ListParagraph"/>
              <w:numPr>
                <w:ilvl w:val="0"/>
                <w:numId w:val="37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Purchase Order Reports</w:t>
            </w:r>
          </w:p>
          <w:p w14:paraId="2A7046D2" w14:textId="77777777" w:rsidR="00D251D6" w:rsidRPr="00D251D6" w:rsidRDefault="00D251D6" w:rsidP="00D251D6">
            <w:pPr>
              <w:pStyle w:val="ListParagraph"/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E7FE58" w14:textId="555CE27E" w:rsidR="00593931" w:rsidRDefault="00CD60F7" w:rsidP="00D251D6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ind w:left="319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Procure to Pay App</w:t>
            </w:r>
          </w:p>
          <w:p w14:paraId="7A91CD2C" w14:textId="77777777" w:rsidR="00D251D6" w:rsidRPr="00CD60F7" w:rsidRDefault="00D251D6" w:rsidP="00D251D6">
            <w:pPr>
              <w:pStyle w:val="ListParagraph"/>
              <w:tabs>
                <w:tab w:val="left" w:pos="1800"/>
              </w:tabs>
              <w:spacing w:before="60" w:after="60"/>
              <w:ind w:left="319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9E649C9" w14:textId="4FF1101C" w:rsidR="008B33AC" w:rsidRPr="003C5EE4" w:rsidRDefault="004A4A4A" w:rsidP="00D251D6">
            <w:p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BPR &amp; RFI finalization</w:t>
            </w:r>
          </w:p>
        </w:tc>
        <w:tc>
          <w:tcPr>
            <w:tcW w:w="1985" w:type="dxa"/>
          </w:tcPr>
          <w:p w14:paraId="06885854" w14:textId="77777777" w:rsidR="00762DAB" w:rsidRDefault="00762DAB" w:rsidP="00A20E9C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ind w:left="455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Vendor Management Team</w:t>
            </w:r>
          </w:p>
          <w:p w14:paraId="37B130C2" w14:textId="77777777" w:rsidR="00762DAB" w:rsidRDefault="00762DAB" w:rsidP="00A20E9C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ind w:left="455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Procurement</w:t>
            </w:r>
          </w:p>
          <w:p w14:paraId="0CF8C074" w14:textId="77777777" w:rsidR="00762DAB" w:rsidRDefault="00762DAB" w:rsidP="00A20E9C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ind w:left="455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Finance (AP)</w:t>
            </w:r>
          </w:p>
          <w:p w14:paraId="72A9795C" w14:textId="3DFBE6ED" w:rsidR="00762DAB" w:rsidRDefault="00762DAB" w:rsidP="00A20E9C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ind w:left="455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IT</w:t>
            </w:r>
          </w:p>
        </w:tc>
      </w:tr>
      <w:tr w:rsidR="00D83E72" w:rsidRPr="00CF7170" w14:paraId="1C886C6D" w14:textId="77777777" w:rsidTr="176B0987">
        <w:trPr>
          <w:cantSplit/>
        </w:trPr>
        <w:tc>
          <w:tcPr>
            <w:tcW w:w="1404" w:type="dxa"/>
          </w:tcPr>
          <w:p w14:paraId="1FCE1138" w14:textId="23C61490" w:rsidR="00C26E22" w:rsidRDefault="00C26E22" w:rsidP="00C26E22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13-Aug-2025</w:t>
            </w:r>
          </w:p>
          <w:p w14:paraId="7F91726F" w14:textId="05677C71" w:rsidR="00D83E72" w:rsidRPr="00CF7170" w:rsidRDefault="00C26E22" w:rsidP="00C26E22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Wednesday</w:t>
            </w:r>
          </w:p>
        </w:tc>
        <w:tc>
          <w:tcPr>
            <w:tcW w:w="1560" w:type="dxa"/>
          </w:tcPr>
          <w:p w14:paraId="09DFFAD9" w14:textId="4AFADF3D" w:rsidR="00D83E72" w:rsidRPr="00CF7170" w:rsidRDefault="00C14673" w:rsidP="00D83E72">
            <w:pPr>
              <w:tabs>
                <w:tab w:val="left" w:pos="1800"/>
              </w:tabs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08:00 – 15:00</w:t>
            </w:r>
          </w:p>
        </w:tc>
        <w:tc>
          <w:tcPr>
            <w:tcW w:w="5528" w:type="dxa"/>
          </w:tcPr>
          <w:p w14:paraId="7A57CACD" w14:textId="5C515A9C" w:rsidR="00CD60F7" w:rsidRPr="006E5F36" w:rsidRDefault="00CD60F7" w:rsidP="00CD60F7">
            <w:pPr>
              <w:tabs>
                <w:tab w:val="left" w:pos="1800"/>
              </w:tabs>
              <w:spacing w:before="60" w:after="60"/>
              <w:rPr>
                <w:rFonts w:asciiTheme="minorHAnsi" w:hAnsiTheme="minorHAnsi"/>
                <w:b/>
                <w:bCs/>
                <w:sz w:val="22"/>
                <w:szCs w:val="22"/>
                <w:u w:val="single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  <w:u w:val="single"/>
              </w:rPr>
              <w:t xml:space="preserve">Facility Management - </w:t>
            </w:r>
          </w:p>
          <w:p w14:paraId="0DB5A199" w14:textId="380DE864" w:rsidR="00CD60F7" w:rsidRPr="007151DA" w:rsidRDefault="00CD60F7" w:rsidP="00122DD5">
            <w:pPr>
              <w:tabs>
                <w:tab w:val="left" w:pos="1800"/>
              </w:tabs>
              <w:spacing w:before="60" w:after="60"/>
              <w:rPr>
                <w:rFonts w:cstheme="minorHAnsi"/>
                <w:b/>
                <w:bCs/>
                <w:iCs/>
                <w:sz w:val="20"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Reactive Maintenance - Service Request and Work Order </w:t>
            </w:r>
          </w:p>
          <w:p w14:paraId="0C0512E6" w14:textId="77777777" w:rsidR="00CD60F7" w:rsidRPr="006E5F36" w:rsidRDefault="00CD60F7" w:rsidP="00046309">
            <w:pPr>
              <w:pStyle w:val="ListParagraph"/>
              <w:numPr>
                <w:ilvl w:val="0"/>
                <w:numId w:val="35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Work Order Creation process</w:t>
            </w:r>
          </w:p>
          <w:p w14:paraId="39B2AA64" w14:textId="77777777" w:rsidR="00CD60F7" w:rsidRPr="006E5F36" w:rsidRDefault="00CD60F7" w:rsidP="00046309">
            <w:pPr>
              <w:pStyle w:val="ListParagraph"/>
              <w:numPr>
                <w:ilvl w:val="0"/>
                <w:numId w:val="35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Work order review by Outsourced partner</w:t>
            </w:r>
          </w:p>
          <w:p w14:paraId="163F97F2" w14:textId="77777777" w:rsidR="00CD60F7" w:rsidRPr="006E5F36" w:rsidRDefault="00CD60F7" w:rsidP="00046309">
            <w:pPr>
              <w:pStyle w:val="ListParagraph"/>
              <w:numPr>
                <w:ilvl w:val="0"/>
                <w:numId w:val="35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Work order assignment to technician</w:t>
            </w:r>
          </w:p>
          <w:p w14:paraId="20B4DBAF" w14:textId="77777777" w:rsidR="00CD60F7" w:rsidRPr="006E5F36" w:rsidRDefault="00CD60F7" w:rsidP="00046309">
            <w:pPr>
              <w:pStyle w:val="ListParagraph"/>
              <w:numPr>
                <w:ilvl w:val="0"/>
                <w:numId w:val="35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Work order Quotation process</w:t>
            </w:r>
          </w:p>
          <w:p w14:paraId="555C87F6" w14:textId="77777777" w:rsidR="00CD60F7" w:rsidRPr="006E5F36" w:rsidRDefault="00CD60F7" w:rsidP="00046309">
            <w:pPr>
              <w:pStyle w:val="ListParagraph"/>
              <w:numPr>
                <w:ilvl w:val="0"/>
                <w:numId w:val="35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Work order financials – Payment to vendor, Charge to Tenant</w:t>
            </w:r>
          </w:p>
          <w:p w14:paraId="7AFAB0FA" w14:textId="62D762C2" w:rsidR="12EAF403" w:rsidRDefault="12EAF403" w:rsidP="00046309">
            <w:pPr>
              <w:pStyle w:val="ListParagraph"/>
              <w:numPr>
                <w:ilvl w:val="0"/>
                <w:numId w:val="35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Processes involving Inventory consumption from Waseef Warehouses</w:t>
            </w:r>
          </w:p>
          <w:p w14:paraId="59D8DBD5" w14:textId="77777777" w:rsidR="00CD60F7" w:rsidRPr="006E5F36" w:rsidRDefault="00CD60F7" w:rsidP="00046309">
            <w:pPr>
              <w:pStyle w:val="ListParagraph"/>
              <w:numPr>
                <w:ilvl w:val="0"/>
                <w:numId w:val="35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Work Order related communications </w:t>
            </w:r>
          </w:p>
          <w:p w14:paraId="6F7650B2" w14:textId="77777777" w:rsidR="00CD60F7" w:rsidRPr="006E5F36" w:rsidRDefault="00CD60F7" w:rsidP="00046309">
            <w:pPr>
              <w:pStyle w:val="ListParagraph"/>
              <w:numPr>
                <w:ilvl w:val="0"/>
                <w:numId w:val="35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 Servicing using Mobile App</w:t>
            </w:r>
          </w:p>
          <w:p w14:paraId="2902A018" w14:textId="77777777" w:rsidR="00CD60F7" w:rsidRPr="006E5F36" w:rsidRDefault="00CD60F7" w:rsidP="00046309">
            <w:pPr>
              <w:pStyle w:val="ListParagraph"/>
              <w:numPr>
                <w:ilvl w:val="0"/>
                <w:numId w:val="35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 SLA tracking</w:t>
            </w:r>
          </w:p>
          <w:p w14:paraId="64C4940E" w14:textId="77777777" w:rsidR="00CD60F7" w:rsidRPr="006E5F36" w:rsidRDefault="00CD60F7" w:rsidP="00046309">
            <w:pPr>
              <w:pStyle w:val="ListParagraph"/>
              <w:numPr>
                <w:ilvl w:val="0"/>
                <w:numId w:val="35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 Technician time tracking, Material consumption </w:t>
            </w:r>
          </w:p>
          <w:p w14:paraId="2A283AFE" w14:textId="77777777" w:rsidR="00D83E72" w:rsidRDefault="00CD60F7" w:rsidP="00046309">
            <w:pPr>
              <w:pStyle w:val="ListParagraph"/>
              <w:numPr>
                <w:ilvl w:val="0"/>
                <w:numId w:val="35"/>
              </w:numPr>
              <w:tabs>
                <w:tab w:val="left" w:pos="1800"/>
              </w:tabs>
              <w:spacing w:before="60" w:after="60"/>
              <w:rPr>
                <w:rFonts w:cstheme="minorHAnsi"/>
                <w:iCs/>
                <w:sz w:val="20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 Analytics</w:t>
            </w:r>
            <w:r>
              <w:rPr>
                <w:rFonts w:cstheme="minorHAnsi"/>
                <w:iCs/>
                <w:sz w:val="20"/>
              </w:rPr>
              <w:t> </w:t>
            </w:r>
          </w:p>
          <w:p w14:paraId="51A9AA1D" w14:textId="77777777" w:rsidR="006E4E94" w:rsidRDefault="006E4E94" w:rsidP="006E4E94">
            <w:pPr>
              <w:tabs>
                <w:tab w:val="left" w:pos="1800"/>
              </w:tabs>
              <w:spacing w:before="60" w:after="60"/>
              <w:rPr>
                <w:rFonts w:cstheme="minorHAnsi"/>
                <w:iCs/>
                <w:sz w:val="20"/>
              </w:rPr>
            </w:pPr>
          </w:p>
          <w:p w14:paraId="255AA240" w14:textId="77777777" w:rsidR="006E4E94" w:rsidRDefault="006E4E94" w:rsidP="006E4E94">
            <w:p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BPR &amp; RFI finalization</w:t>
            </w:r>
          </w:p>
          <w:p w14:paraId="70A7074F" w14:textId="74EFFFAF" w:rsidR="006E4E94" w:rsidRPr="006E4E94" w:rsidRDefault="006E4E94" w:rsidP="006E4E94">
            <w:pPr>
              <w:tabs>
                <w:tab w:val="left" w:pos="1800"/>
              </w:tabs>
              <w:spacing w:before="60" w:after="60"/>
              <w:rPr>
                <w:rFonts w:cstheme="minorHAnsi"/>
                <w:iCs/>
                <w:sz w:val="20"/>
              </w:rPr>
            </w:pPr>
          </w:p>
        </w:tc>
        <w:tc>
          <w:tcPr>
            <w:tcW w:w="1985" w:type="dxa"/>
          </w:tcPr>
          <w:p w14:paraId="1772D421" w14:textId="77777777" w:rsidR="00D83E72" w:rsidRPr="006E5F36" w:rsidRDefault="00D83E72" w:rsidP="006E5F36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ind w:left="455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Facility Management</w:t>
            </w:r>
          </w:p>
          <w:p w14:paraId="3225A204" w14:textId="77777777" w:rsidR="00F70E36" w:rsidRDefault="00F70E36" w:rsidP="006E5F36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ind w:left="455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Finance (AP)</w:t>
            </w:r>
          </w:p>
          <w:p w14:paraId="5A816C53" w14:textId="5A37C592" w:rsidR="00F70E36" w:rsidRPr="00F70E36" w:rsidRDefault="00F70E36" w:rsidP="006E5F36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ind w:left="455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IT</w:t>
            </w:r>
          </w:p>
          <w:p w14:paraId="52D04F8B" w14:textId="77777777" w:rsidR="00D83E72" w:rsidRPr="00CF7170" w:rsidRDefault="00D83E72" w:rsidP="00D83E72">
            <w:p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83E72" w:rsidRPr="00CF7170" w14:paraId="2103AE89" w14:textId="77777777" w:rsidTr="176B0987">
        <w:trPr>
          <w:cantSplit/>
        </w:trPr>
        <w:tc>
          <w:tcPr>
            <w:tcW w:w="1404" w:type="dxa"/>
          </w:tcPr>
          <w:p w14:paraId="1061B3F0" w14:textId="78E17993" w:rsidR="00A34E05" w:rsidRDefault="00A34E05" w:rsidP="00A34E05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14-Aug-2025</w:t>
            </w:r>
          </w:p>
          <w:p w14:paraId="0626871D" w14:textId="0574A7F3" w:rsidR="00D83E72" w:rsidRPr="00CF7170" w:rsidRDefault="00A34E05" w:rsidP="00A34E05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Thursday</w:t>
            </w:r>
          </w:p>
        </w:tc>
        <w:tc>
          <w:tcPr>
            <w:tcW w:w="1560" w:type="dxa"/>
          </w:tcPr>
          <w:p w14:paraId="4C4F0A67" w14:textId="47546C5E" w:rsidR="00D83E72" w:rsidRPr="00CF7170" w:rsidRDefault="00C14673" w:rsidP="00D83E72">
            <w:pPr>
              <w:tabs>
                <w:tab w:val="left" w:pos="1800"/>
              </w:tabs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08:00 – 15:00</w:t>
            </w:r>
          </w:p>
          <w:p w14:paraId="0F1A1FC8" w14:textId="77777777" w:rsidR="00D83E72" w:rsidRPr="00CF7170" w:rsidRDefault="00D83E72" w:rsidP="00D83E72">
            <w:pPr>
              <w:tabs>
                <w:tab w:val="left" w:pos="1800"/>
              </w:tabs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28" w:type="dxa"/>
          </w:tcPr>
          <w:p w14:paraId="15F9F20B" w14:textId="18F850C0" w:rsidR="00D83E72" w:rsidRPr="005A2573" w:rsidRDefault="00D83E72" w:rsidP="00811265">
            <w:p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  <w:u w:val="single"/>
              </w:rPr>
              <w:t xml:space="preserve">Facilities Management -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Inspection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30C75216" w14:textId="77777777" w:rsidR="00D83E72" w:rsidRPr="00CF7170" w:rsidRDefault="00D83E72" w:rsidP="00046309">
            <w:pPr>
              <w:pStyle w:val="ListParagraph"/>
              <w:numPr>
                <w:ilvl w:val="0"/>
                <w:numId w:val="34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Introduction/Overview </w:t>
            </w:r>
          </w:p>
          <w:p w14:paraId="69A4D168" w14:textId="77777777" w:rsidR="00D83E72" w:rsidRPr="00CF7170" w:rsidRDefault="00D83E72" w:rsidP="00046309">
            <w:pPr>
              <w:pStyle w:val="ListParagraph"/>
              <w:numPr>
                <w:ilvl w:val="0"/>
                <w:numId w:val="34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Inspection Templates.</w:t>
            </w:r>
          </w:p>
          <w:p w14:paraId="7302848E" w14:textId="77777777" w:rsidR="00D83E72" w:rsidRPr="00CF7170" w:rsidRDefault="00D83E72" w:rsidP="00046309">
            <w:pPr>
              <w:pStyle w:val="ListParagraph"/>
              <w:numPr>
                <w:ilvl w:val="0"/>
                <w:numId w:val="34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Inspection Creation </w:t>
            </w:r>
          </w:p>
          <w:p w14:paraId="42A42C81" w14:textId="77777777" w:rsidR="00D83E72" w:rsidRPr="00CF7170" w:rsidRDefault="00D83E72" w:rsidP="00046309">
            <w:pPr>
              <w:pStyle w:val="ListParagraph"/>
              <w:numPr>
                <w:ilvl w:val="0"/>
                <w:numId w:val="34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Inspection Assignment and Scheduling  </w:t>
            </w:r>
          </w:p>
          <w:p w14:paraId="2F4C2083" w14:textId="77777777" w:rsidR="00D83E72" w:rsidRPr="00CF7170" w:rsidRDefault="00D83E72" w:rsidP="00046309">
            <w:pPr>
              <w:pStyle w:val="ListParagraph"/>
              <w:numPr>
                <w:ilvl w:val="0"/>
                <w:numId w:val="34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Inspector working hours and slot </w:t>
            </w:r>
          </w:p>
          <w:p w14:paraId="16881EA7" w14:textId="77777777" w:rsidR="00D83E72" w:rsidRPr="00CF7170" w:rsidRDefault="00D83E72" w:rsidP="00046309">
            <w:pPr>
              <w:pStyle w:val="ListParagraph"/>
              <w:numPr>
                <w:ilvl w:val="0"/>
                <w:numId w:val="34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Execution using Facility Manager Mobile App </w:t>
            </w:r>
          </w:p>
          <w:p w14:paraId="7F0CB711" w14:textId="77777777" w:rsidR="00D83E72" w:rsidRPr="00CF7170" w:rsidRDefault="00D83E72" w:rsidP="00046309">
            <w:pPr>
              <w:pStyle w:val="ListParagraph"/>
              <w:numPr>
                <w:ilvl w:val="0"/>
                <w:numId w:val="34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Inspection Finalization and Reporting </w:t>
            </w:r>
          </w:p>
          <w:p w14:paraId="25D8158B" w14:textId="77777777" w:rsidR="00D83E72" w:rsidRPr="00CF7170" w:rsidRDefault="00D83E72" w:rsidP="00D83E72">
            <w:pPr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6DBF2D77" w14:textId="20540BD3" w:rsidR="00D83E72" w:rsidRPr="00046309" w:rsidRDefault="00811265" w:rsidP="00046309">
            <w:p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  <w:u w:val="single"/>
              </w:rPr>
              <w:t>Facilities Management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 xml:space="preserve"> - PPM (Planned Preventive Maintenance) </w:t>
            </w:r>
          </w:p>
          <w:p w14:paraId="5A40225E" w14:textId="77777777" w:rsidR="00D83E72" w:rsidRPr="00CF7170" w:rsidRDefault="00D83E72" w:rsidP="00811265">
            <w:pPr>
              <w:pStyle w:val="ListParagraph"/>
              <w:numPr>
                <w:ilvl w:val="0"/>
                <w:numId w:val="33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Introduction/Overview </w:t>
            </w:r>
          </w:p>
          <w:p w14:paraId="69735EF7" w14:textId="77777777" w:rsidR="00D83E72" w:rsidRPr="00CF7170" w:rsidRDefault="00D83E72" w:rsidP="00811265">
            <w:pPr>
              <w:pStyle w:val="ListParagraph"/>
              <w:numPr>
                <w:ilvl w:val="0"/>
                <w:numId w:val="33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Equipment Templets</w:t>
            </w:r>
          </w:p>
          <w:p w14:paraId="0A0F1C60" w14:textId="77777777" w:rsidR="00D83E72" w:rsidRPr="00CF7170" w:rsidRDefault="00D83E72" w:rsidP="00811265">
            <w:pPr>
              <w:pStyle w:val="ListParagraph"/>
              <w:numPr>
                <w:ilvl w:val="0"/>
                <w:numId w:val="33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Equipment Creation and Components Creation</w:t>
            </w:r>
          </w:p>
          <w:p w14:paraId="00C03EE9" w14:textId="77777777" w:rsidR="00D83E72" w:rsidRPr="00CF7170" w:rsidRDefault="00D83E72" w:rsidP="00811265">
            <w:pPr>
              <w:pStyle w:val="ListParagraph"/>
              <w:numPr>
                <w:ilvl w:val="0"/>
                <w:numId w:val="33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Adding Equipment Warranty information</w:t>
            </w:r>
          </w:p>
          <w:p w14:paraId="6A3A0E50" w14:textId="77777777" w:rsidR="00D83E72" w:rsidRPr="00CF7170" w:rsidRDefault="00D83E72" w:rsidP="00811265">
            <w:pPr>
              <w:pStyle w:val="ListParagraph"/>
              <w:numPr>
                <w:ilvl w:val="0"/>
                <w:numId w:val="33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Create Planned Maintenance</w:t>
            </w:r>
          </w:p>
          <w:p w14:paraId="50441091" w14:textId="77777777" w:rsidR="00D83E72" w:rsidRPr="00CF7170" w:rsidRDefault="00D83E72" w:rsidP="00811265">
            <w:pPr>
              <w:pStyle w:val="ListParagraph"/>
              <w:numPr>
                <w:ilvl w:val="0"/>
                <w:numId w:val="33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Post Planned Maintenance</w:t>
            </w:r>
          </w:p>
          <w:p w14:paraId="5E3C797E" w14:textId="77777777" w:rsidR="00D83E72" w:rsidRPr="00CF7170" w:rsidRDefault="00D83E72" w:rsidP="00811265">
            <w:pPr>
              <w:pStyle w:val="ListParagraph"/>
              <w:numPr>
                <w:ilvl w:val="0"/>
                <w:numId w:val="33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Scheduled Planned Maintenance </w:t>
            </w:r>
          </w:p>
          <w:p w14:paraId="510DC96A" w14:textId="77777777" w:rsidR="00D83E72" w:rsidRPr="00CF7170" w:rsidRDefault="00D83E72" w:rsidP="00811265">
            <w:pPr>
              <w:pStyle w:val="ListParagraph"/>
              <w:numPr>
                <w:ilvl w:val="0"/>
                <w:numId w:val="33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Planned Maintenance Execution using Facility Manager Mobile App. </w:t>
            </w:r>
          </w:p>
          <w:p w14:paraId="38F6930A" w14:textId="77777777" w:rsidR="00D83E72" w:rsidRDefault="00D83E72" w:rsidP="00811265">
            <w:pPr>
              <w:pStyle w:val="ListParagraph"/>
              <w:numPr>
                <w:ilvl w:val="0"/>
                <w:numId w:val="33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Auto Work Order creation for closure of faults found during PM Inspection </w:t>
            </w:r>
          </w:p>
          <w:p w14:paraId="3AC40B4E" w14:textId="77777777" w:rsidR="00D83E72" w:rsidRDefault="00D83E72" w:rsidP="00811265">
            <w:pPr>
              <w:pStyle w:val="ListParagraph"/>
              <w:numPr>
                <w:ilvl w:val="0"/>
                <w:numId w:val="33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Reports </w:t>
            </w:r>
          </w:p>
          <w:p w14:paraId="38478131" w14:textId="77777777" w:rsidR="006E4E94" w:rsidRDefault="006E4E94" w:rsidP="006E4E94">
            <w:pPr>
              <w:pStyle w:val="ListParagraph"/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AD3D7B" w14:textId="77777777" w:rsidR="006E4E94" w:rsidRDefault="006E4E94" w:rsidP="006E4E94">
            <w:p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BPR &amp; RFI finalization</w:t>
            </w:r>
          </w:p>
          <w:p w14:paraId="7841F0A1" w14:textId="19637570" w:rsidR="006E4E94" w:rsidRPr="006E4E94" w:rsidRDefault="006E4E94" w:rsidP="006E4E94">
            <w:p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375262D9" w14:textId="77777777" w:rsidR="00A34E05" w:rsidRPr="00745355" w:rsidRDefault="00A34E05" w:rsidP="00745355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ind w:left="455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Facility Management</w:t>
            </w:r>
          </w:p>
          <w:p w14:paraId="6EA6F825" w14:textId="77777777" w:rsidR="00A34E05" w:rsidRDefault="00A34E05" w:rsidP="00745355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ind w:left="455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Finance (AP)</w:t>
            </w:r>
          </w:p>
          <w:p w14:paraId="14B93A71" w14:textId="1FDEAD2B" w:rsidR="00D83E72" w:rsidRPr="00A34E05" w:rsidRDefault="00A34E05" w:rsidP="00745355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ind w:left="455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IT</w:t>
            </w:r>
          </w:p>
        </w:tc>
      </w:tr>
      <w:tr w:rsidR="00D005A1" w:rsidRPr="00CF7170" w14:paraId="6D995DE0" w14:textId="77777777" w:rsidTr="176B0987">
        <w:trPr>
          <w:cantSplit/>
        </w:trPr>
        <w:tc>
          <w:tcPr>
            <w:tcW w:w="1404" w:type="dxa"/>
          </w:tcPr>
          <w:p w14:paraId="09ECDCB7" w14:textId="6607D066" w:rsidR="00D005A1" w:rsidRDefault="00D005A1" w:rsidP="00D005A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17-Aug-2025</w:t>
            </w:r>
          </w:p>
          <w:p w14:paraId="3CC80BF2" w14:textId="791E614D" w:rsidR="00D005A1" w:rsidRDefault="006E4E94" w:rsidP="00D005A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Sunday</w:t>
            </w:r>
          </w:p>
        </w:tc>
        <w:tc>
          <w:tcPr>
            <w:tcW w:w="1560" w:type="dxa"/>
          </w:tcPr>
          <w:p w14:paraId="617F14CF" w14:textId="3CC07284" w:rsidR="00D005A1" w:rsidRPr="006F75AA" w:rsidRDefault="00C14673" w:rsidP="00396AAF">
            <w:pPr>
              <w:tabs>
                <w:tab w:val="left" w:pos="1800"/>
              </w:tabs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08:00 – 15:00</w:t>
            </w:r>
          </w:p>
        </w:tc>
        <w:tc>
          <w:tcPr>
            <w:tcW w:w="5528" w:type="dxa"/>
          </w:tcPr>
          <w:p w14:paraId="6A853C4C" w14:textId="77777777" w:rsidR="00D005A1" w:rsidRPr="004D49E3" w:rsidRDefault="00D005A1" w:rsidP="00D005A1">
            <w:pPr>
              <w:tabs>
                <w:tab w:val="left" w:pos="1800"/>
              </w:tabs>
              <w:spacing w:before="60" w:after="60"/>
              <w:rPr>
                <w:rFonts w:asciiTheme="minorHAnsi" w:hAnsiTheme="minorHAnsi"/>
                <w:b/>
                <w:bCs/>
                <w:sz w:val="22"/>
                <w:szCs w:val="22"/>
                <w:u w:val="single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  <w:u w:val="single"/>
              </w:rPr>
              <w:t>Service Contract Management (AMC)</w:t>
            </w:r>
          </w:p>
          <w:p w14:paraId="146719B6" w14:textId="77777777" w:rsidR="00D005A1" w:rsidRPr="00102DE0" w:rsidRDefault="00D005A1" w:rsidP="00D005A1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AMC creation</w:t>
            </w:r>
          </w:p>
          <w:p w14:paraId="52521662" w14:textId="77777777" w:rsidR="00D005A1" w:rsidRPr="00102DE0" w:rsidRDefault="00D005A1" w:rsidP="00D005A1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AMC review and Approval</w:t>
            </w:r>
          </w:p>
          <w:p w14:paraId="3231A171" w14:textId="77777777" w:rsidR="00D005A1" w:rsidRPr="00102DE0" w:rsidRDefault="00D005A1" w:rsidP="00D005A1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AMC Posting as per schedule</w:t>
            </w:r>
          </w:p>
          <w:p w14:paraId="350B3ED9" w14:textId="77777777" w:rsidR="00D005A1" w:rsidRDefault="00D005A1" w:rsidP="00D005A1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AMC Payment on Service delivery </w:t>
            </w:r>
          </w:p>
          <w:p w14:paraId="28F271F2" w14:textId="77777777" w:rsidR="006E4E94" w:rsidRPr="00102DE0" w:rsidRDefault="006E4E94" w:rsidP="006E4E94">
            <w:pPr>
              <w:pStyle w:val="ListParagraph"/>
              <w:rPr>
                <w:rFonts w:asciiTheme="minorHAnsi" w:hAnsiTheme="minorHAnsi"/>
                <w:sz w:val="22"/>
                <w:szCs w:val="22"/>
              </w:rPr>
            </w:pPr>
          </w:p>
          <w:p w14:paraId="674B1E1C" w14:textId="77777777" w:rsidR="00D005A1" w:rsidRDefault="00D005A1" w:rsidP="006E4E94">
            <w:p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BPR &amp; RFI finalization</w:t>
            </w:r>
          </w:p>
          <w:p w14:paraId="634E377E" w14:textId="6ADB7331" w:rsidR="00EC31B5" w:rsidRPr="006E4E94" w:rsidRDefault="00EC31B5" w:rsidP="006E4E94">
            <w:p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1985" w:type="dxa"/>
          </w:tcPr>
          <w:p w14:paraId="6988DF2A" w14:textId="77777777" w:rsidR="00D005A1" w:rsidRDefault="00D005A1" w:rsidP="00D005A1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ind w:left="455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Procurement/AMC Team</w:t>
            </w:r>
          </w:p>
          <w:p w14:paraId="42E645FE" w14:textId="77777777" w:rsidR="00D005A1" w:rsidRDefault="00D005A1" w:rsidP="00D005A1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ind w:left="455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Finance (AP)</w:t>
            </w:r>
          </w:p>
          <w:p w14:paraId="4AB3C500" w14:textId="17180528" w:rsidR="00D005A1" w:rsidRPr="00745355" w:rsidRDefault="00D005A1" w:rsidP="00D005A1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ind w:left="455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IT</w:t>
            </w:r>
          </w:p>
        </w:tc>
      </w:tr>
      <w:tr w:rsidR="00D005A1" w:rsidRPr="00CF7170" w14:paraId="707AA655" w14:textId="77777777" w:rsidTr="176B0987">
        <w:trPr>
          <w:cantSplit/>
        </w:trPr>
        <w:tc>
          <w:tcPr>
            <w:tcW w:w="1404" w:type="dxa"/>
          </w:tcPr>
          <w:p w14:paraId="0F8A87E1" w14:textId="135B0F67" w:rsidR="00D005A1" w:rsidRDefault="00D005A1" w:rsidP="00D005A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18-Aug-2025</w:t>
            </w:r>
          </w:p>
          <w:p w14:paraId="4A2CDB70" w14:textId="4031A571" w:rsidR="00D005A1" w:rsidRDefault="006E4E94" w:rsidP="00D005A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Monday</w:t>
            </w:r>
          </w:p>
        </w:tc>
        <w:tc>
          <w:tcPr>
            <w:tcW w:w="1560" w:type="dxa"/>
          </w:tcPr>
          <w:p w14:paraId="35EB23E4" w14:textId="4E75678A" w:rsidR="00D005A1" w:rsidRPr="006F75AA" w:rsidRDefault="00C14673" w:rsidP="00FF439B">
            <w:pPr>
              <w:tabs>
                <w:tab w:val="left" w:pos="1800"/>
              </w:tabs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08:00 – 15:00</w:t>
            </w:r>
          </w:p>
        </w:tc>
        <w:tc>
          <w:tcPr>
            <w:tcW w:w="5528" w:type="dxa"/>
          </w:tcPr>
          <w:p w14:paraId="4341B7D2" w14:textId="77777777" w:rsidR="00D005A1" w:rsidRPr="00053C2F" w:rsidRDefault="00D005A1" w:rsidP="00D005A1">
            <w:pPr>
              <w:tabs>
                <w:tab w:val="left" w:pos="1800"/>
              </w:tabs>
              <w:spacing w:before="60" w:after="60"/>
              <w:rPr>
                <w:rFonts w:asciiTheme="minorHAnsi" w:hAnsiTheme="minorHAnsi"/>
                <w:b/>
                <w:bCs/>
                <w:sz w:val="22"/>
                <w:szCs w:val="22"/>
                <w:u w:val="single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  <w:u w:val="single"/>
              </w:rPr>
              <w:t>Procure to Pay</w:t>
            </w:r>
          </w:p>
          <w:p w14:paraId="4B35C051" w14:textId="77777777" w:rsidR="00D005A1" w:rsidRDefault="00D005A1" w:rsidP="00D005A1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Vendor Invoicing and workflow</w:t>
            </w:r>
          </w:p>
          <w:p w14:paraId="681FB2C6" w14:textId="77777777" w:rsidR="00D005A1" w:rsidRPr="008A626E" w:rsidRDefault="00D005A1" w:rsidP="00D005A1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Payment Process</w:t>
            </w:r>
          </w:p>
          <w:p w14:paraId="231A3D7C" w14:textId="77777777" w:rsidR="00D005A1" w:rsidRPr="008A626E" w:rsidRDefault="00D005A1" w:rsidP="00D005A1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Vendor Advances</w:t>
            </w:r>
          </w:p>
          <w:p w14:paraId="40B57292" w14:textId="77777777" w:rsidR="00D005A1" w:rsidRPr="008A626E" w:rsidRDefault="00D005A1" w:rsidP="00D005A1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Petty Cash management</w:t>
            </w:r>
          </w:p>
          <w:p w14:paraId="0BF9318B" w14:textId="77777777" w:rsidR="00D005A1" w:rsidRDefault="00D005A1" w:rsidP="00D005A1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PO Accrual </w:t>
            </w:r>
          </w:p>
          <w:p w14:paraId="6207860E" w14:textId="598D8B22" w:rsidR="00D005A1" w:rsidRPr="00BC7875" w:rsidRDefault="00D005A1" w:rsidP="00BC7875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Prepaid expenses</w:t>
            </w:r>
          </w:p>
          <w:p w14:paraId="55AEAE69" w14:textId="77777777" w:rsidR="00D005A1" w:rsidRPr="00BC7875" w:rsidRDefault="00D005A1" w:rsidP="00BC7875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Procure to Pay App</w:t>
            </w:r>
          </w:p>
          <w:p w14:paraId="2965DE7E" w14:textId="77777777" w:rsidR="00D005A1" w:rsidRPr="00593931" w:rsidRDefault="00D005A1" w:rsidP="00D005A1">
            <w:pPr>
              <w:tabs>
                <w:tab w:val="left" w:pos="1800"/>
              </w:tabs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</w:p>
          <w:p w14:paraId="44155446" w14:textId="77777777" w:rsidR="00D005A1" w:rsidRDefault="00D005A1" w:rsidP="00D005A1">
            <w:pPr>
              <w:tabs>
                <w:tab w:val="left" w:pos="1800"/>
              </w:tabs>
              <w:spacing w:before="60" w:after="60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BPR &amp; RFI finalization</w:t>
            </w:r>
          </w:p>
          <w:p w14:paraId="18CCB141" w14:textId="77777777" w:rsidR="00D005A1" w:rsidRPr="005A2573" w:rsidRDefault="00D005A1" w:rsidP="00D005A1">
            <w:pPr>
              <w:tabs>
                <w:tab w:val="left" w:pos="1800"/>
              </w:tabs>
              <w:spacing w:before="60" w:after="60"/>
              <w:rPr>
                <w:rFonts w:asciiTheme="minorHAnsi" w:hAnsiTheme="minorHAnsi"/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1985" w:type="dxa"/>
          </w:tcPr>
          <w:p w14:paraId="014EECBB" w14:textId="77777777" w:rsidR="00D005A1" w:rsidRDefault="00D005A1" w:rsidP="00D005A1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ind w:left="455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Finance (AP)</w:t>
            </w:r>
          </w:p>
          <w:p w14:paraId="7FB8D2C4" w14:textId="4BDC799B" w:rsidR="00D005A1" w:rsidRPr="00745355" w:rsidRDefault="00D005A1" w:rsidP="00D005A1">
            <w:pPr>
              <w:pStyle w:val="ListParagraph"/>
              <w:numPr>
                <w:ilvl w:val="0"/>
                <w:numId w:val="4"/>
              </w:numPr>
              <w:tabs>
                <w:tab w:val="left" w:pos="1800"/>
              </w:tabs>
              <w:spacing w:before="60" w:after="60"/>
              <w:ind w:left="455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IT</w:t>
            </w:r>
          </w:p>
        </w:tc>
      </w:tr>
    </w:tbl>
    <w:p w14:paraId="054279FE" w14:textId="77777777" w:rsidR="00836453" w:rsidRDefault="00836453" w:rsidP="00AA24A6"/>
    <w:p w14:paraId="20F29403" w14:textId="77777777" w:rsidR="000A45DF" w:rsidRPr="00400A07" w:rsidRDefault="000A45DF" w:rsidP="002E1BED">
      <w:pPr>
        <w:pStyle w:val="ListParagraph"/>
        <w:ind w:left="745"/>
      </w:pPr>
    </w:p>
    <w:sectPr w:rsidR="000A45DF" w:rsidRPr="00400A07" w:rsidSect="00D251D6">
      <w:footerReference w:type="default" r:id="rId11"/>
      <w:pgSz w:w="11909" w:h="16834" w:code="9"/>
      <w:pgMar w:top="567" w:right="1080" w:bottom="1440" w:left="1080" w:header="45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5C94C" w14:textId="77777777" w:rsidR="00DC0D8D" w:rsidRDefault="00DC0D8D" w:rsidP="00DD71F7">
      <w:r>
        <w:separator/>
      </w:r>
    </w:p>
  </w:endnote>
  <w:endnote w:type="continuationSeparator" w:id="0">
    <w:p w14:paraId="52FB0AC2" w14:textId="77777777" w:rsidR="00DC0D8D" w:rsidRDefault="00DC0D8D" w:rsidP="00DD71F7">
      <w:r>
        <w:continuationSeparator/>
      </w:r>
    </w:p>
  </w:endnote>
  <w:endnote w:type="continuationNotice" w:id="1">
    <w:p w14:paraId="282010D9" w14:textId="77777777" w:rsidR="00DC0D8D" w:rsidRDefault="00DC0D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olloCondSemi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jitsu Sans Light">
    <w:altName w:val="Calibri"/>
    <w:charset w:val="00"/>
    <w:family w:val="swiss"/>
    <w:pitch w:val="variable"/>
    <w:sig w:usb0="800000AF" w:usb1="0000206B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8CF57" w14:textId="61C155FB" w:rsidR="00727F54" w:rsidRDefault="00727F54" w:rsidP="00E60BB5">
    <w:pPr>
      <w:pStyle w:val="Footer"/>
      <w:pBdr>
        <w:top w:val="single" w:sz="4" w:space="1" w:color="auto"/>
      </w:pBdr>
      <w:rPr>
        <w:rFonts w:ascii="Tahoma" w:hAnsi="Tahoma" w:cs="Tahoma"/>
        <w:sz w:val="14"/>
        <w:szCs w:val="14"/>
      </w:rPr>
    </w:pPr>
    <w:r w:rsidR="56063A6E" w:rsidRPr="000741CE">
      <w:rPr>
        <w:rFonts w:ascii="Tahoma" w:hAnsi="Tahoma" w:cs="Tahoma"/>
        <w:sz w:val="14"/>
        <w:szCs w:val="14"/>
      </w:rPr>
      <w:t>Copyright © Yardi Systems, Inc. 20</w:t>
    </w:r>
    <w:r w:rsidR="56063A6E">
      <w:rPr>
        <w:rFonts w:ascii="Tahoma" w:hAnsi="Tahoma" w:cs="Tahoma"/>
        <w:sz w:val="14"/>
        <w:szCs w:val="14"/>
      </w:rPr>
      <w:t>2</w:t>
    </w:r>
    <w:r w:rsidR="0037252E">
      <w:rPr>
        <w:rFonts w:ascii="Tahoma" w:hAnsi="Tahoma" w:cs="Tahoma"/>
        <w:sz w:val="14"/>
        <w:szCs w:val="14"/>
      </w:rPr>
      <w:t>5</w:t>
    </w:r>
    <w:r w:rsidRPr="000741CE">
      <w:rPr>
        <w:rFonts w:ascii="Tahoma" w:hAnsi="Tahoma" w:cs="Tahoma"/>
        <w:sz w:val="14"/>
        <w:szCs w:val="14"/>
      </w:rPr>
      <w:br/>
    </w:r>
    <w:r w:rsidR="56063A6E" w:rsidRPr="000741CE">
      <w:rPr>
        <w:rFonts w:ascii="Tahoma" w:hAnsi="Tahoma" w:cs="Tahoma"/>
        <w:sz w:val="14"/>
        <w:szCs w:val="14"/>
      </w:rPr>
      <w:t>Yardi is a registered trademark of Yardi Systems, Inc. All Rights Reserved</w:t>
    </w:r>
  </w:p>
  <w:p w14:paraId="26E715EC" w14:textId="77777777" w:rsidR="00727F54" w:rsidRDefault="00727F54" w:rsidP="00E60BB5">
    <w:pPr>
      <w:pStyle w:val="Footer"/>
      <w:pBdr>
        <w:top w:val="single" w:sz="4" w:space="1" w:color="auto"/>
      </w:pBdr>
      <w:rPr>
        <w:rFonts w:ascii="Tahoma" w:hAnsi="Tahoma" w:cs="Tahoma"/>
        <w:sz w:val="14"/>
        <w:szCs w:val="14"/>
      </w:rPr>
    </w:pPr>
  </w:p>
  <w:p w14:paraId="0A40C5FF" w14:textId="77777777" w:rsidR="00727F54" w:rsidRPr="000741CE" w:rsidRDefault="00727F54" w:rsidP="00E60BB5">
    <w:pPr>
      <w:pStyle w:val="Footer"/>
      <w:pBdr>
        <w:top w:val="single" w:sz="4" w:space="1" w:color="auto"/>
      </w:pBdr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EC391" w14:textId="77777777" w:rsidR="00DC0D8D" w:rsidRDefault="00DC0D8D" w:rsidP="00DD71F7">
      <w:r>
        <w:separator/>
      </w:r>
    </w:p>
  </w:footnote>
  <w:footnote w:type="continuationSeparator" w:id="0">
    <w:p w14:paraId="406C84FC" w14:textId="77777777" w:rsidR="00DC0D8D" w:rsidRDefault="00DC0D8D" w:rsidP="00DD71F7">
      <w:r>
        <w:continuationSeparator/>
      </w:r>
    </w:p>
  </w:footnote>
  <w:footnote w:type="continuationNotice" w:id="1">
    <w:p w14:paraId="2D7FFFA1" w14:textId="77777777" w:rsidR="00DC0D8D" w:rsidRDefault="00DC0D8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4FBD"/>
    <w:multiLevelType w:val="hybridMultilevel"/>
    <w:tmpl w:val="A5287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E4423"/>
    <w:multiLevelType w:val="multilevel"/>
    <w:tmpl w:val="0C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95F3BE0"/>
    <w:multiLevelType w:val="hybridMultilevel"/>
    <w:tmpl w:val="2B720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C3B65"/>
    <w:multiLevelType w:val="hybridMultilevel"/>
    <w:tmpl w:val="433014C2"/>
    <w:lvl w:ilvl="0" w:tplc="C48CC81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B4D9A"/>
    <w:multiLevelType w:val="hybridMultilevel"/>
    <w:tmpl w:val="DE980A5E"/>
    <w:lvl w:ilvl="0" w:tplc="E20A2098">
      <w:numFmt w:val="bullet"/>
      <w:lvlText w:val="-"/>
      <w:lvlJc w:val="left"/>
      <w:pPr>
        <w:ind w:left="745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5" w15:restartNumberingAfterBreak="0">
    <w:nsid w:val="16450EF5"/>
    <w:multiLevelType w:val="multilevel"/>
    <w:tmpl w:val="E380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457F0C"/>
    <w:multiLevelType w:val="multilevel"/>
    <w:tmpl w:val="96CC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005F00"/>
    <w:multiLevelType w:val="hybridMultilevel"/>
    <w:tmpl w:val="CF58E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0F3D8D"/>
    <w:multiLevelType w:val="hybridMultilevel"/>
    <w:tmpl w:val="FBAEC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8C785A"/>
    <w:multiLevelType w:val="hybridMultilevel"/>
    <w:tmpl w:val="F3C43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0A2098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656C66"/>
    <w:multiLevelType w:val="multilevel"/>
    <w:tmpl w:val="36281692"/>
    <w:styleLink w:val="NumberedList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F167A66"/>
    <w:multiLevelType w:val="hybridMultilevel"/>
    <w:tmpl w:val="56300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DF7408"/>
    <w:multiLevelType w:val="hybridMultilevel"/>
    <w:tmpl w:val="20E65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797BAF"/>
    <w:multiLevelType w:val="hybridMultilevel"/>
    <w:tmpl w:val="64B28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E226F6"/>
    <w:multiLevelType w:val="hybridMultilevel"/>
    <w:tmpl w:val="CB5C3C38"/>
    <w:lvl w:ilvl="0" w:tplc="C48CC81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059CB"/>
    <w:multiLevelType w:val="hybridMultilevel"/>
    <w:tmpl w:val="F22E7E10"/>
    <w:lvl w:ilvl="0" w:tplc="E20A2098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C995A1F"/>
    <w:multiLevelType w:val="multilevel"/>
    <w:tmpl w:val="6398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F029B0"/>
    <w:multiLevelType w:val="multilevel"/>
    <w:tmpl w:val="02F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88229D"/>
    <w:multiLevelType w:val="hybridMultilevel"/>
    <w:tmpl w:val="A94A0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B15007"/>
    <w:multiLevelType w:val="hybridMultilevel"/>
    <w:tmpl w:val="13367A3C"/>
    <w:lvl w:ilvl="0" w:tplc="C21AF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A012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27C87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D827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18808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3AAE8C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A64E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AC133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FF62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461C98"/>
    <w:multiLevelType w:val="hybridMultilevel"/>
    <w:tmpl w:val="64E8A518"/>
    <w:lvl w:ilvl="0" w:tplc="FFFFFFFF">
      <w:start w:val="1"/>
      <w:numFmt w:val="bullet"/>
      <w:lvlText w:val=""/>
      <w:lvlJc w:val="left"/>
      <w:pPr>
        <w:ind w:left="6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1" w:hanging="360"/>
      </w:pPr>
      <w:rPr>
        <w:rFonts w:ascii="Wingdings" w:hAnsi="Wingdings" w:hint="default"/>
      </w:rPr>
    </w:lvl>
  </w:abstractNum>
  <w:abstractNum w:abstractNumId="21" w15:restartNumberingAfterBreak="0">
    <w:nsid w:val="59973AE2"/>
    <w:multiLevelType w:val="hybridMultilevel"/>
    <w:tmpl w:val="54E43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3B6FBA"/>
    <w:multiLevelType w:val="hybridMultilevel"/>
    <w:tmpl w:val="25CEA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B2693E"/>
    <w:multiLevelType w:val="hybridMultilevel"/>
    <w:tmpl w:val="5EF66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0D76F2"/>
    <w:multiLevelType w:val="hybridMultilevel"/>
    <w:tmpl w:val="B4C20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9B5E08"/>
    <w:multiLevelType w:val="multilevel"/>
    <w:tmpl w:val="5720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4B1FEC"/>
    <w:multiLevelType w:val="hybridMultilevel"/>
    <w:tmpl w:val="A0AA3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402286"/>
    <w:multiLevelType w:val="hybridMultilevel"/>
    <w:tmpl w:val="3AAC506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96505A3"/>
    <w:multiLevelType w:val="hybridMultilevel"/>
    <w:tmpl w:val="B9C8B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3E5032"/>
    <w:multiLevelType w:val="hybridMultilevel"/>
    <w:tmpl w:val="AD5045D4"/>
    <w:lvl w:ilvl="0" w:tplc="6430E980">
      <w:numFmt w:val="none"/>
      <w:pStyle w:val="ListBullet1"/>
      <w:lvlText w:val="n"/>
      <w:lvlJc w:val="left"/>
      <w:pPr>
        <w:tabs>
          <w:tab w:val="num" w:pos="630"/>
        </w:tabs>
        <w:ind w:left="270" w:firstLine="0"/>
      </w:pPr>
      <w:rPr>
        <w:rFonts w:ascii="Wingdings" w:hAnsi="Wingdings" w:hint="default"/>
        <w:sz w:val="12"/>
      </w:rPr>
    </w:lvl>
    <w:lvl w:ilvl="1" w:tplc="873C9F44">
      <w:numFmt w:val="decimal"/>
      <w:lvlText w:val="%2"/>
      <w:lvlJc w:val="left"/>
      <w:pPr>
        <w:tabs>
          <w:tab w:val="num" w:pos="0"/>
        </w:tabs>
        <w:ind w:left="0" w:firstLine="0"/>
      </w:pPr>
      <w:rPr>
        <w:rFonts w:ascii="ApolloCondSemi" w:hAnsi="ApolloCondSemi" w:hint="default"/>
      </w:rPr>
    </w:lvl>
    <w:lvl w:ilvl="2" w:tplc="6A3C037A">
      <w:numFmt w:val="decimal"/>
      <w:lvlText w:val="%3"/>
      <w:lvlJc w:val="left"/>
      <w:pPr>
        <w:tabs>
          <w:tab w:val="num" w:pos="0"/>
        </w:tabs>
        <w:ind w:left="0" w:firstLine="0"/>
      </w:pPr>
      <w:rPr>
        <w:rFonts w:ascii="ApolloCondSemi" w:hAnsi="ApolloCondSemi" w:hint="default"/>
      </w:rPr>
    </w:lvl>
    <w:lvl w:ilvl="3" w:tplc="A57AB204">
      <w:numFmt w:val="decimal"/>
      <w:lvlText w:val="%4"/>
      <w:lvlJc w:val="left"/>
      <w:pPr>
        <w:tabs>
          <w:tab w:val="num" w:pos="0"/>
        </w:tabs>
        <w:ind w:left="0" w:firstLine="0"/>
      </w:pPr>
      <w:rPr>
        <w:rFonts w:ascii="ApolloCondSemi" w:hAnsi="ApolloCondSemi" w:hint="default"/>
      </w:rPr>
    </w:lvl>
    <w:lvl w:ilvl="4" w:tplc="F1F25C32">
      <w:numFmt w:val="decimal"/>
      <w:lvlText w:val="%5"/>
      <w:lvlJc w:val="left"/>
      <w:pPr>
        <w:tabs>
          <w:tab w:val="num" w:pos="0"/>
        </w:tabs>
        <w:ind w:left="0" w:firstLine="0"/>
      </w:pPr>
      <w:rPr>
        <w:rFonts w:ascii="ApolloCondSemi" w:hAnsi="ApolloCondSemi" w:hint="default"/>
      </w:rPr>
    </w:lvl>
    <w:lvl w:ilvl="5" w:tplc="6226CCFE">
      <w:numFmt w:val="decimal"/>
      <w:lvlText w:val="%6"/>
      <w:lvlJc w:val="left"/>
      <w:pPr>
        <w:tabs>
          <w:tab w:val="num" w:pos="0"/>
        </w:tabs>
        <w:ind w:left="0" w:firstLine="0"/>
      </w:pPr>
      <w:rPr>
        <w:rFonts w:ascii="ApolloCondSemi" w:hAnsi="ApolloCondSemi" w:hint="default"/>
      </w:rPr>
    </w:lvl>
    <w:lvl w:ilvl="6" w:tplc="B7281292">
      <w:numFmt w:val="decimal"/>
      <w:lvlText w:val="%7"/>
      <w:lvlJc w:val="left"/>
      <w:pPr>
        <w:tabs>
          <w:tab w:val="num" w:pos="0"/>
        </w:tabs>
        <w:ind w:left="0" w:firstLine="0"/>
      </w:pPr>
      <w:rPr>
        <w:rFonts w:ascii="ApolloCondSemi" w:hAnsi="ApolloCondSemi" w:hint="default"/>
      </w:rPr>
    </w:lvl>
    <w:lvl w:ilvl="7" w:tplc="AB9295EA">
      <w:numFmt w:val="decimal"/>
      <w:lvlText w:val="%8"/>
      <w:lvlJc w:val="left"/>
      <w:pPr>
        <w:tabs>
          <w:tab w:val="num" w:pos="0"/>
        </w:tabs>
        <w:ind w:left="0" w:firstLine="0"/>
      </w:pPr>
      <w:rPr>
        <w:rFonts w:ascii="ApolloCondSemi" w:hAnsi="ApolloCondSemi" w:hint="default"/>
      </w:rPr>
    </w:lvl>
    <w:lvl w:ilvl="8" w:tplc="C85AAEE4">
      <w:numFmt w:val="decimal"/>
      <w:lvlText w:val="%9"/>
      <w:lvlJc w:val="left"/>
      <w:pPr>
        <w:tabs>
          <w:tab w:val="num" w:pos="0"/>
        </w:tabs>
        <w:ind w:left="0" w:firstLine="0"/>
      </w:pPr>
      <w:rPr>
        <w:rFonts w:ascii="ApolloCondSemi" w:hAnsi="ApolloCondSemi" w:hint="default"/>
      </w:rPr>
    </w:lvl>
  </w:abstractNum>
  <w:abstractNum w:abstractNumId="30" w15:restartNumberingAfterBreak="0">
    <w:nsid w:val="6C9F8520"/>
    <w:multiLevelType w:val="hybridMultilevel"/>
    <w:tmpl w:val="FFFFFFFF"/>
    <w:lvl w:ilvl="0" w:tplc="6BAAFB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48CC81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3AA238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AEE7BC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714332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7AE02C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A54C4F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C6E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EAAC4D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0AD77CA"/>
    <w:multiLevelType w:val="hybridMultilevel"/>
    <w:tmpl w:val="B54E1EA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5F2BC5"/>
    <w:multiLevelType w:val="multilevel"/>
    <w:tmpl w:val="BE5A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32B1135"/>
    <w:multiLevelType w:val="hybridMultilevel"/>
    <w:tmpl w:val="EB108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56D6A"/>
    <w:multiLevelType w:val="hybridMultilevel"/>
    <w:tmpl w:val="B37E9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AF2B02"/>
    <w:multiLevelType w:val="multilevel"/>
    <w:tmpl w:val="6534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8CA2AFF"/>
    <w:multiLevelType w:val="multilevel"/>
    <w:tmpl w:val="5D0A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D67902"/>
    <w:multiLevelType w:val="hybridMultilevel"/>
    <w:tmpl w:val="0CD0DC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8544BE"/>
    <w:multiLevelType w:val="hybridMultilevel"/>
    <w:tmpl w:val="543E6736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D7003C7"/>
    <w:multiLevelType w:val="hybridMultilevel"/>
    <w:tmpl w:val="181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B36753"/>
    <w:multiLevelType w:val="hybridMultilevel"/>
    <w:tmpl w:val="58228228"/>
    <w:lvl w:ilvl="0" w:tplc="C48CC81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371812">
    <w:abstractNumId w:val="30"/>
  </w:num>
  <w:num w:numId="2" w16cid:durableId="372727390">
    <w:abstractNumId w:val="1"/>
  </w:num>
  <w:num w:numId="3" w16cid:durableId="1050151189">
    <w:abstractNumId w:val="10"/>
  </w:num>
  <w:num w:numId="4" w16cid:durableId="1921910529">
    <w:abstractNumId w:val="9"/>
  </w:num>
  <w:num w:numId="5" w16cid:durableId="569072468">
    <w:abstractNumId w:val="4"/>
  </w:num>
  <w:num w:numId="6" w16cid:durableId="1322199308">
    <w:abstractNumId w:val="38"/>
  </w:num>
  <w:num w:numId="7" w16cid:durableId="1861967967">
    <w:abstractNumId w:val="29"/>
  </w:num>
  <w:num w:numId="8" w16cid:durableId="1430585961">
    <w:abstractNumId w:val="8"/>
  </w:num>
  <w:num w:numId="9" w16cid:durableId="117069058">
    <w:abstractNumId w:val="28"/>
  </w:num>
  <w:num w:numId="10" w16cid:durableId="2085106820">
    <w:abstractNumId w:val="22"/>
  </w:num>
  <w:num w:numId="11" w16cid:durableId="1132789807">
    <w:abstractNumId w:val="20"/>
  </w:num>
  <w:num w:numId="12" w16cid:durableId="1687831691">
    <w:abstractNumId w:val="15"/>
  </w:num>
  <w:num w:numId="13" w16cid:durableId="1892880610">
    <w:abstractNumId w:val="19"/>
  </w:num>
  <w:num w:numId="14" w16cid:durableId="1648120873">
    <w:abstractNumId w:val="11"/>
  </w:num>
  <w:num w:numId="15" w16cid:durableId="808589703">
    <w:abstractNumId w:val="34"/>
  </w:num>
  <w:num w:numId="16" w16cid:durableId="1371807398">
    <w:abstractNumId w:val="0"/>
  </w:num>
  <w:num w:numId="17" w16cid:durableId="1042557310">
    <w:abstractNumId w:val="39"/>
  </w:num>
  <w:num w:numId="18" w16cid:durableId="946809505">
    <w:abstractNumId w:val="12"/>
  </w:num>
  <w:num w:numId="19" w16cid:durableId="1549415619">
    <w:abstractNumId w:val="14"/>
  </w:num>
  <w:num w:numId="20" w16cid:durableId="978265097">
    <w:abstractNumId w:val="40"/>
  </w:num>
  <w:num w:numId="21" w16cid:durableId="1599292934">
    <w:abstractNumId w:val="3"/>
  </w:num>
  <w:num w:numId="22" w16cid:durableId="249582804">
    <w:abstractNumId w:val="37"/>
  </w:num>
  <w:num w:numId="23" w16cid:durableId="908878882">
    <w:abstractNumId w:val="23"/>
  </w:num>
  <w:num w:numId="24" w16cid:durableId="1753820388">
    <w:abstractNumId w:val="24"/>
  </w:num>
  <w:num w:numId="25" w16cid:durableId="369502179">
    <w:abstractNumId w:val="6"/>
  </w:num>
  <w:num w:numId="26" w16cid:durableId="369764546">
    <w:abstractNumId w:val="35"/>
  </w:num>
  <w:num w:numId="27" w16cid:durableId="874464323">
    <w:abstractNumId w:val="17"/>
  </w:num>
  <w:num w:numId="28" w16cid:durableId="1644113406">
    <w:abstractNumId w:val="36"/>
  </w:num>
  <w:num w:numId="29" w16cid:durableId="1413969388">
    <w:abstractNumId w:val="5"/>
  </w:num>
  <w:num w:numId="30" w16cid:durableId="1084957180">
    <w:abstractNumId w:val="16"/>
  </w:num>
  <w:num w:numId="31" w16cid:durableId="747072989">
    <w:abstractNumId w:val="32"/>
  </w:num>
  <w:num w:numId="32" w16cid:durableId="518859015">
    <w:abstractNumId w:val="25"/>
  </w:num>
  <w:num w:numId="33" w16cid:durableId="396824742">
    <w:abstractNumId w:val="18"/>
  </w:num>
  <w:num w:numId="34" w16cid:durableId="1067193534">
    <w:abstractNumId w:val="7"/>
  </w:num>
  <w:num w:numId="35" w16cid:durableId="742948129">
    <w:abstractNumId w:val="13"/>
  </w:num>
  <w:num w:numId="36" w16cid:durableId="1277906365">
    <w:abstractNumId w:val="2"/>
  </w:num>
  <w:num w:numId="37" w16cid:durableId="1311246501">
    <w:abstractNumId w:val="26"/>
  </w:num>
  <w:num w:numId="38" w16cid:durableId="922376675">
    <w:abstractNumId w:val="21"/>
  </w:num>
  <w:num w:numId="39" w16cid:durableId="1331760288">
    <w:abstractNumId w:val="33"/>
  </w:num>
  <w:num w:numId="40" w16cid:durableId="1454589605">
    <w:abstractNumId w:val="31"/>
  </w:num>
  <w:num w:numId="41" w16cid:durableId="416050744">
    <w:abstractNumId w:val="2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1MzcwMjQ0MDSxMDZV0lEKTi0uzszPAykwMqoFACuhOzAtAAAA"/>
  </w:docVars>
  <w:rsids>
    <w:rsidRoot w:val="00926B91"/>
    <w:rsid w:val="00002BA9"/>
    <w:rsid w:val="00003B02"/>
    <w:rsid w:val="0000454F"/>
    <w:rsid w:val="000119A2"/>
    <w:rsid w:val="00015702"/>
    <w:rsid w:val="000171DC"/>
    <w:rsid w:val="000177FC"/>
    <w:rsid w:val="00017840"/>
    <w:rsid w:val="000224EB"/>
    <w:rsid w:val="00023E83"/>
    <w:rsid w:val="000254B5"/>
    <w:rsid w:val="000259FA"/>
    <w:rsid w:val="00027851"/>
    <w:rsid w:val="00032280"/>
    <w:rsid w:val="000336F5"/>
    <w:rsid w:val="0003665D"/>
    <w:rsid w:val="00036694"/>
    <w:rsid w:val="000367D2"/>
    <w:rsid w:val="00037B82"/>
    <w:rsid w:val="000412C6"/>
    <w:rsid w:val="00045605"/>
    <w:rsid w:val="00046309"/>
    <w:rsid w:val="0004682A"/>
    <w:rsid w:val="00047D1E"/>
    <w:rsid w:val="00047EFE"/>
    <w:rsid w:val="00052087"/>
    <w:rsid w:val="00052A6D"/>
    <w:rsid w:val="00053C2F"/>
    <w:rsid w:val="00054194"/>
    <w:rsid w:val="00054F9F"/>
    <w:rsid w:val="00055FFC"/>
    <w:rsid w:val="000576B5"/>
    <w:rsid w:val="0006031D"/>
    <w:rsid w:val="0006085B"/>
    <w:rsid w:val="00062933"/>
    <w:rsid w:val="00063C23"/>
    <w:rsid w:val="0006554A"/>
    <w:rsid w:val="000661EC"/>
    <w:rsid w:val="0006627F"/>
    <w:rsid w:val="00066412"/>
    <w:rsid w:val="0007020D"/>
    <w:rsid w:val="00070245"/>
    <w:rsid w:val="00070967"/>
    <w:rsid w:val="000711CD"/>
    <w:rsid w:val="0007460B"/>
    <w:rsid w:val="00075560"/>
    <w:rsid w:val="000762C5"/>
    <w:rsid w:val="000764A9"/>
    <w:rsid w:val="00077809"/>
    <w:rsid w:val="00080E81"/>
    <w:rsid w:val="00083FE7"/>
    <w:rsid w:val="0008489A"/>
    <w:rsid w:val="000867AC"/>
    <w:rsid w:val="000872A0"/>
    <w:rsid w:val="00090213"/>
    <w:rsid w:val="000913CA"/>
    <w:rsid w:val="0009390E"/>
    <w:rsid w:val="00093A0E"/>
    <w:rsid w:val="00093C1C"/>
    <w:rsid w:val="000949ED"/>
    <w:rsid w:val="00097247"/>
    <w:rsid w:val="00097B14"/>
    <w:rsid w:val="000A004E"/>
    <w:rsid w:val="000A0F2D"/>
    <w:rsid w:val="000A1B73"/>
    <w:rsid w:val="000A1C9A"/>
    <w:rsid w:val="000A449B"/>
    <w:rsid w:val="000A45DF"/>
    <w:rsid w:val="000A4E81"/>
    <w:rsid w:val="000A558B"/>
    <w:rsid w:val="000A687E"/>
    <w:rsid w:val="000A6982"/>
    <w:rsid w:val="000B0E92"/>
    <w:rsid w:val="000B2381"/>
    <w:rsid w:val="000C2626"/>
    <w:rsid w:val="000C358B"/>
    <w:rsid w:val="000C38E0"/>
    <w:rsid w:val="000C6AD3"/>
    <w:rsid w:val="000C715C"/>
    <w:rsid w:val="000C72FA"/>
    <w:rsid w:val="000C7BA4"/>
    <w:rsid w:val="000C7D59"/>
    <w:rsid w:val="000D0525"/>
    <w:rsid w:val="000D0B82"/>
    <w:rsid w:val="000D2841"/>
    <w:rsid w:val="000D576C"/>
    <w:rsid w:val="000D580B"/>
    <w:rsid w:val="000D5F30"/>
    <w:rsid w:val="000D6D73"/>
    <w:rsid w:val="000D7789"/>
    <w:rsid w:val="000E47E0"/>
    <w:rsid w:val="000E4F5D"/>
    <w:rsid w:val="000F1994"/>
    <w:rsid w:val="000F1EE0"/>
    <w:rsid w:val="000F3FD1"/>
    <w:rsid w:val="000F44D5"/>
    <w:rsid w:val="000F4C6A"/>
    <w:rsid w:val="000F69BC"/>
    <w:rsid w:val="000F6D5D"/>
    <w:rsid w:val="000F6DB7"/>
    <w:rsid w:val="000F701D"/>
    <w:rsid w:val="00100F15"/>
    <w:rsid w:val="0010221C"/>
    <w:rsid w:val="00102B0B"/>
    <w:rsid w:val="00102DE0"/>
    <w:rsid w:val="001046BA"/>
    <w:rsid w:val="0010577D"/>
    <w:rsid w:val="0010705A"/>
    <w:rsid w:val="001108E7"/>
    <w:rsid w:val="00111866"/>
    <w:rsid w:val="00112140"/>
    <w:rsid w:val="001130FF"/>
    <w:rsid w:val="001136DE"/>
    <w:rsid w:val="00113A77"/>
    <w:rsid w:val="0011459B"/>
    <w:rsid w:val="00116AA6"/>
    <w:rsid w:val="001203B1"/>
    <w:rsid w:val="00120E1F"/>
    <w:rsid w:val="0012126D"/>
    <w:rsid w:val="00122DD5"/>
    <w:rsid w:val="0012665F"/>
    <w:rsid w:val="00131744"/>
    <w:rsid w:val="001341C8"/>
    <w:rsid w:val="00134ED9"/>
    <w:rsid w:val="00135892"/>
    <w:rsid w:val="001366B8"/>
    <w:rsid w:val="00137024"/>
    <w:rsid w:val="001419E2"/>
    <w:rsid w:val="00141D45"/>
    <w:rsid w:val="0014253A"/>
    <w:rsid w:val="001429E4"/>
    <w:rsid w:val="00142B87"/>
    <w:rsid w:val="00142D1D"/>
    <w:rsid w:val="0014413F"/>
    <w:rsid w:val="0014527B"/>
    <w:rsid w:val="00150128"/>
    <w:rsid w:val="0015188E"/>
    <w:rsid w:val="00151BC3"/>
    <w:rsid w:val="00153F7E"/>
    <w:rsid w:val="0015604B"/>
    <w:rsid w:val="0015626E"/>
    <w:rsid w:val="00156323"/>
    <w:rsid w:val="00156470"/>
    <w:rsid w:val="00161CC9"/>
    <w:rsid w:val="0016327B"/>
    <w:rsid w:val="0016341E"/>
    <w:rsid w:val="00164ADC"/>
    <w:rsid w:val="00165C84"/>
    <w:rsid w:val="001705F5"/>
    <w:rsid w:val="00171637"/>
    <w:rsid w:val="0017307D"/>
    <w:rsid w:val="00173C61"/>
    <w:rsid w:val="00175652"/>
    <w:rsid w:val="001759E4"/>
    <w:rsid w:val="00176229"/>
    <w:rsid w:val="00177156"/>
    <w:rsid w:val="001779F4"/>
    <w:rsid w:val="00180A05"/>
    <w:rsid w:val="00181617"/>
    <w:rsid w:val="00181FE2"/>
    <w:rsid w:val="001859C9"/>
    <w:rsid w:val="00185DB4"/>
    <w:rsid w:val="001879A2"/>
    <w:rsid w:val="001915C6"/>
    <w:rsid w:val="00191D26"/>
    <w:rsid w:val="00192DAB"/>
    <w:rsid w:val="001947C2"/>
    <w:rsid w:val="00195811"/>
    <w:rsid w:val="00196A26"/>
    <w:rsid w:val="001A0153"/>
    <w:rsid w:val="001A1182"/>
    <w:rsid w:val="001A2B7D"/>
    <w:rsid w:val="001A3D34"/>
    <w:rsid w:val="001A455B"/>
    <w:rsid w:val="001A4FA9"/>
    <w:rsid w:val="001A502D"/>
    <w:rsid w:val="001A54E5"/>
    <w:rsid w:val="001A66F4"/>
    <w:rsid w:val="001A6907"/>
    <w:rsid w:val="001A7590"/>
    <w:rsid w:val="001B20BB"/>
    <w:rsid w:val="001B2142"/>
    <w:rsid w:val="001B6620"/>
    <w:rsid w:val="001C058E"/>
    <w:rsid w:val="001C1B98"/>
    <w:rsid w:val="001C3B55"/>
    <w:rsid w:val="001C3DD1"/>
    <w:rsid w:val="001C3F39"/>
    <w:rsid w:val="001C4C93"/>
    <w:rsid w:val="001C6472"/>
    <w:rsid w:val="001C7343"/>
    <w:rsid w:val="001C79B9"/>
    <w:rsid w:val="001D15A5"/>
    <w:rsid w:val="001D2B88"/>
    <w:rsid w:val="001D4A29"/>
    <w:rsid w:val="001D64A4"/>
    <w:rsid w:val="001D6A3B"/>
    <w:rsid w:val="001D7E5E"/>
    <w:rsid w:val="001E24E9"/>
    <w:rsid w:val="001E2ABC"/>
    <w:rsid w:val="001E6317"/>
    <w:rsid w:val="001E66FE"/>
    <w:rsid w:val="001F5E06"/>
    <w:rsid w:val="00200C43"/>
    <w:rsid w:val="002012A9"/>
    <w:rsid w:val="002014B8"/>
    <w:rsid w:val="0020394C"/>
    <w:rsid w:val="00206176"/>
    <w:rsid w:val="00207D80"/>
    <w:rsid w:val="00212970"/>
    <w:rsid w:val="00212CF1"/>
    <w:rsid w:val="0021373F"/>
    <w:rsid w:val="00213A7A"/>
    <w:rsid w:val="00215AA3"/>
    <w:rsid w:val="00215B09"/>
    <w:rsid w:val="002166FC"/>
    <w:rsid w:val="00220C13"/>
    <w:rsid w:val="00220D00"/>
    <w:rsid w:val="00221599"/>
    <w:rsid w:val="00221C27"/>
    <w:rsid w:val="00223773"/>
    <w:rsid w:val="002249C7"/>
    <w:rsid w:val="002250DC"/>
    <w:rsid w:val="00225548"/>
    <w:rsid w:val="00232809"/>
    <w:rsid w:val="00232887"/>
    <w:rsid w:val="00233529"/>
    <w:rsid w:val="00233F56"/>
    <w:rsid w:val="00235347"/>
    <w:rsid w:val="00235C84"/>
    <w:rsid w:val="00236F6B"/>
    <w:rsid w:val="00237614"/>
    <w:rsid w:val="00237DE0"/>
    <w:rsid w:val="00241475"/>
    <w:rsid w:val="00241505"/>
    <w:rsid w:val="00242BA1"/>
    <w:rsid w:val="002504E2"/>
    <w:rsid w:val="002505DD"/>
    <w:rsid w:val="00251316"/>
    <w:rsid w:val="002528E9"/>
    <w:rsid w:val="002535AF"/>
    <w:rsid w:val="00254B57"/>
    <w:rsid w:val="00260A82"/>
    <w:rsid w:val="00263131"/>
    <w:rsid w:val="00264EEA"/>
    <w:rsid w:val="002718C5"/>
    <w:rsid w:val="0027329B"/>
    <w:rsid w:val="00273EAB"/>
    <w:rsid w:val="00274368"/>
    <w:rsid w:val="00275795"/>
    <w:rsid w:val="0027664D"/>
    <w:rsid w:val="0028152C"/>
    <w:rsid w:val="0028291A"/>
    <w:rsid w:val="00283245"/>
    <w:rsid w:val="00283AB6"/>
    <w:rsid w:val="0028416E"/>
    <w:rsid w:val="0028649D"/>
    <w:rsid w:val="00286AA6"/>
    <w:rsid w:val="002878C8"/>
    <w:rsid w:val="00291703"/>
    <w:rsid w:val="00292CC1"/>
    <w:rsid w:val="002949E8"/>
    <w:rsid w:val="00296CB2"/>
    <w:rsid w:val="00297061"/>
    <w:rsid w:val="002978CB"/>
    <w:rsid w:val="00297D09"/>
    <w:rsid w:val="00297EA0"/>
    <w:rsid w:val="002A2220"/>
    <w:rsid w:val="002A277A"/>
    <w:rsid w:val="002A2D79"/>
    <w:rsid w:val="002A7231"/>
    <w:rsid w:val="002B2760"/>
    <w:rsid w:val="002B619A"/>
    <w:rsid w:val="002B6A88"/>
    <w:rsid w:val="002C052F"/>
    <w:rsid w:val="002C0D6F"/>
    <w:rsid w:val="002C373C"/>
    <w:rsid w:val="002C5585"/>
    <w:rsid w:val="002C603D"/>
    <w:rsid w:val="002D1AD0"/>
    <w:rsid w:val="002D2BD2"/>
    <w:rsid w:val="002D4DB1"/>
    <w:rsid w:val="002D6C82"/>
    <w:rsid w:val="002D6F0E"/>
    <w:rsid w:val="002D771D"/>
    <w:rsid w:val="002E162D"/>
    <w:rsid w:val="002E1BED"/>
    <w:rsid w:val="002E3554"/>
    <w:rsid w:val="002E4C09"/>
    <w:rsid w:val="002E53D2"/>
    <w:rsid w:val="002E7332"/>
    <w:rsid w:val="002F2D3B"/>
    <w:rsid w:val="002F487C"/>
    <w:rsid w:val="002F553D"/>
    <w:rsid w:val="002F6E1A"/>
    <w:rsid w:val="00306B2B"/>
    <w:rsid w:val="00306CA3"/>
    <w:rsid w:val="00307511"/>
    <w:rsid w:val="00311C71"/>
    <w:rsid w:val="003143F9"/>
    <w:rsid w:val="0031481C"/>
    <w:rsid w:val="00315205"/>
    <w:rsid w:val="00320514"/>
    <w:rsid w:val="00320FCC"/>
    <w:rsid w:val="00321655"/>
    <w:rsid w:val="003219FE"/>
    <w:rsid w:val="00323345"/>
    <w:rsid w:val="0032353E"/>
    <w:rsid w:val="003249B8"/>
    <w:rsid w:val="00324D44"/>
    <w:rsid w:val="003267D4"/>
    <w:rsid w:val="00326C97"/>
    <w:rsid w:val="00326CDD"/>
    <w:rsid w:val="00330B9C"/>
    <w:rsid w:val="003310A2"/>
    <w:rsid w:val="0033165F"/>
    <w:rsid w:val="00331C8C"/>
    <w:rsid w:val="003355DF"/>
    <w:rsid w:val="003375E4"/>
    <w:rsid w:val="0034018A"/>
    <w:rsid w:val="00340BD4"/>
    <w:rsid w:val="00343044"/>
    <w:rsid w:val="00343546"/>
    <w:rsid w:val="00343A7D"/>
    <w:rsid w:val="003455C3"/>
    <w:rsid w:val="00350025"/>
    <w:rsid w:val="0035349E"/>
    <w:rsid w:val="003546DB"/>
    <w:rsid w:val="00356033"/>
    <w:rsid w:val="0035629C"/>
    <w:rsid w:val="003565B6"/>
    <w:rsid w:val="00357A72"/>
    <w:rsid w:val="00360AC9"/>
    <w:rsid w:val="003628EB"/>
    <w:rsid w:val="00362D33"/>
    <w:rsid w:val="00365DBD"/>
    <w:rsid w:val="00366236"/>
    <w:rsid w:val="003676C9"/>
    <w:rsid w:val="00370646"/>
    <w:rsid w:val="0037136F"/>
    <w:rsid w:val="0037252E"/>
    <w:rsid w:val="00372AD5"/>
    <w:rsid w:val="00373448"/>
    <w:rsid w:val="00373F56"/>
    <w:rsid w:val="00373FFD"/>
    <w:rsid w:val="00374708"/>
    <w:rsid w:val="00374B14"/>
    <w:rsid w:val="003763BA"/>
    <w:rsid w:val="003779B8"/>
    <w:rsid w:val="0038186C"/>
    <w:rsid w:val="00383923"/>
    <w:rsid w:val="00383FCD"/>
    <w:rsid w:val="00390B34"/>
    <w:rsid w:val="00391A13"/>
    <w:rsid w:val="00393F73"/>
    <w:rsid w:val="00396180"/>
    <w:rsid w:val="003963B7"/>
    <w:rsid w:val="00396A06"/>
    <w:rsid w:val="00396AAF"/>
    <w:rsid w:val="003A25F2"/>
    <w:rsid w:val="003A3DDB"/>
    <w:rsid w:val="003A4B3C"/>
    <w:rsid w:val="003B09AA"/>
    <w:rsid w:val="003B142C"/>
    <w:rsid w:val="003B53DE"/>
    <w:rsid w:val="003B620F"/>
    <w:rsid w:val="003C0A87"/>
    <w:rsid w:val="003C10F5"/>
    <w:rsid w:val="003C1113"/>
    <w:rsid w:val="003C3667"/>
    <w:rsid w:val="003C3695"/>
    <w:rsid w:val="003C4442"/>
    <w:rsid w:val="003C5EE4"/>
    <w:rsid w:val="003C6E39"/>
    <w:rsid w:val="003C72E4"/>
    <w:rsid w:val="003C7BED"/>
    <w:rsid w:val="003C7CDE"/>
    <w:rsid w:val="003D069B"/>
    <w:rsid w:val="003D206A"/>
    <w:rsid w:val="003D39DC"/>
    <w:rsid w:val="003E3167"/>
    <w:rsid w:val="003E3E62"/>
    <w:rsid w:val="003E5EC9"/>
    <w:rsid w:val="003E6476"/>
    <w:rsid w:val="003E7DDC"/>
    <w:rsid w:val="003F0C3B"/>
    <w:rsid w:val="003F2033"/>
    <w:rsid w:val="003F2E41"/>
    <w:rsid w:val="003F3F13"/>
    <w:rsid w:val="003F4E47"/>
    <w:rsid w:val="003F7E34"/>
    <w:rsid w:val="00400A07"/>
    <w:rsid w:val="00401449"/>
    <w:rsid w:val="00401E28"/>
    <w:rsid w:val="00401EAB"/>
    <w:rsid w:val="0040235D"/>
    <w:rsid w:val="00402AF8"/>
    <w:rsid w:val="00402E78"/>
    <w:rsid w:val="004034AC"/>
    <w:rsid w:val="00406046"/>
    <w:rsid w:val="004065B9"/>
    <w:rsid w:val="0041533D"/>
    <w:rsid w:val="00415D4F"/>
    <w:rsid w:val="004205F6"/>
    <w:rsid w:val="00420875"/>
    <w:rsid w:val="00423FA5"/>
    <w:rsid w:val="0042446E"/>
    <w:rsid w:val="0042460A"/>
    <w:rsid w:val="00426235"/>
    <w:rsid w:val="004262DB"/>
    <w:rsid w:val="004274A8"/>
    <w:rsid w:val="00432B04"/>
    <w:rsid w:val="00433AE3"/>
    <w:rsid w:val="00437CB4"/>
    <w:rsid w:val="00440222"/>
    <w:rsid w:val="00441532"/>
    <w:rsid w:val="00442E41"/>
    <w:rsid w:val="004507A9"/>
    <w:rsid w:val="0045194A"/>
    <w:rsid w:val="00454EC0"/>
    <w:rsid w:val="00460A91"/>
    <w:rsid w:val="00460F41"/>
    <w:rsid w:val="0046128D"/>
    <w:rsid w:val="00463006"/>
    <w:rsid w:val="004638DF"/>
    <w:rsid w:val="004643B5"/>
    <w:rsid w:val="004646CE"/>
    <w:rsid w:val="0046620C"/>
    <w:rsid w:val="0046629A"/>
    <w:rsid w:val="0046677E"/>
    <w:rsid w:val="00467849"/>
    <w:rsid w:val="00467FC2"/>
    <w:rsid w:val="004710C0"/>
    <w:rsid w:val="0047116F"/>
    <w:rsid w:val="00471BAD"/>
    <w:rsid w:val="0047329D"/>
    <w:rsid w:val="004748CF"/>
    <w:rsid w:val="00477627"/>
    <w:rsid w:val="00487453"/>
    <w:rsid w:val="004875F3"/>
    <w:rsid w:val="004878B2"/>
    <w:rsid w:val="00490CF0"/>
    <w:rsid w:val="0049391E"/>
    <w:rsid w:val="0049403D"/>
    <w:rsid w:val="00497D32"/>
    <w:rsid w:val="004A0F59"/>
    <w:rsid w:val="004A3C4F"/>
    <w:rsid w:val="004A3E12"/>
    <w:rsid w:val="004A4A4A"/>
    <w:rsid w:val="004A6401"/>
    <w:rsid w:val="004A68A5"/>
    <w:rsid w:val="004A68E2"/>
    <w:rsid w:val="004B0084"/>
    <w:rsid w:val="004B1B2C"/>
    <w:rsid w:val="004B1C02"/>
    <w:rsid w:val="004B258A"/>
    <w:rsid w:val="004B35C2"/>
    <w:rsid w:val="004B39C9"/>
    <w:rsid w:val="004B403A"/>
    <w:rsid w:val="004C08EF"/>
    <w:rsid w:val="004C20C7"/>
    <w:rsid w:val="004C4C6D"/>
    <w:rsid w:val="004C54B5"/>
    <w:rsid w:val="004C66CC"/>
    <w:rsid w:val="004C6B9E"/>
    <w:rsid w:val="004D13E2"/>
    <w:rsid w:val="004D3D0F"/>
    <w:rsid w:val="004D49E3"/>
    <w:rsid w:val="004D549F"/>
    <w:rsid w:val="004D7627"/>
    <w:rsid w:val="004D7F1C"/>
    <w:rsid w:val="004E07B2"/>
    <w:rsid w:val="004E3852"/>
    <w:rsid w:val="004E3A77"/>
    <w:rsid w:val="004E4110"/>
    <w:rsid w:val="004E5710"/>
    <w:rsid w:val="004E6815"/>
    <w:rsid w:val="004E6D4D"/>
    <w:rsid w:val="004F3515"/>
    <w:rsid w:val="004F4E3B"/>
    <w:rsid w:val="004F50BE"/>
    <w:rsid w:val="004F566F"/>
    <w:rsid w:val="004F610C"/>
    <w:rsid w:val="004F756A"/>
    <w:rsid w:val="0050084E"/>
    <w:rsid w:val="00504401"/>
    <w:rsid w:val="0050543C"/>
    <w:rsid w:val="00505C58"/>
    <w:rsid w:val="00507567"/>
    <w:rsid w:val="005109F2"/>
    <w:rsid w:val="005131E6"/>
    <w:rsid w:val="00513D6B"/>
    <w:rsid w:val="00514835"/>
    <w:rsid w:val="00515F62"/>
    <w:rsid w:val="00516E27"/>
    <w:rsid w:val="00520DA9"/>
    <w:rsid w:val="00522A3F"/>
    <w:rsid w:val="00522AA2"/>
    <w:rsid w:val="005233B3"/>
    <w:rsid w:val="00524487"/>
    <w:rsid w:val="005264FB"/>
    <w:rsid w:val="00526C7D"/>
    <w:rsid w:val="005311A3"/>
    <w:rsid w:val="00533E84"/>
    <w:rsid w:val="005354B2"/>
    <w:rsid w:val="00540919"/>
    <w:rsid w:val="00541510"/>
    <w:rsid w:val="00541ED0"/>
    <w:rsid w:val="00543EE9"/>
    <w:rsid w:val="00545252"/>
    <w:rsid w:val="00546E0F"/>
    <w:rsid w:val="00550476"/>
    <w:rsid w:val="005520A2"/>
    <w:rsid w:val="00552E85"/>
    <w:rsid w:val="0055348B"/>
    <w:rsid w:val="00555954"/>
    <w:rsid w:val="0055629B"/>
    <w:rsid w:val="0056231F"/>
    <w:rsid w:val="00563EC5"/>
    <w:rsid w:val="005643D1"/>
    <w:rsid w:val="00564DC8"/>
    <w:rsid w:val="0057132D"/>
    <w:rsid w:val="00572980"/>
    <w:rsid w:val="00575240"/>
    <w:rsid w:val="00580F26"/>
    <w:rsid w:val="00580F34"/>
    <w:rsid w:val="00582C31"/>
    <w:rsid w:val="00584CD2"/>
    <w:rsid w:val="00585481"/>
    <w:rsid w:val="005857D6"/>
    <w:rsid w:val="005904D0"/>
    <w:rsid w:val="00590F61"/>
    <w:rsid w:val="00593931"/>
    <w:rsid w:val="00593BD1"/>
    <w:rsid w:val="005945F9"/>
    <w:rsid w:val="005958FB"/>
    <w:rsid w:val="00596A71"/>
    <w:rsid w:val="00597854"/>
    <w:rsid w:val="005A1A1A"/>
    <w:rsid w:val="005A2573"/>
    <w:rsid w:val="005A49AB"/>
    <w:rsid w:val="005A75AA"/>
    <w:rsid w:val="005B09F3"/>
    <w:rsid w:val="005B0DF6"/>
    <w:rsid w:val="005B104A"/>
    <w:rsid w:val="005B19B1"/>
    <w:rsid w:val="005B3619"/>
    <w:rsid w:val="005B5FDA"/>
    <w:rsid w:val="005B6114"/>
    <w:rsid w:val="005C007A"/>
    <w:rsid w:val="005C1415"/>
    <w:rsid w:val="005C176D"/>
    <w:rsid w:val="005C4073"/>
    <w:rsid w:val="005C5608"/>
    <w:rsid w:val="005C5B7F"/>
    <w:rsid w:val="005D337B"/>
    <w:rsid w:val="005D4A08"/>
    <w:rsid w:val="005D7644"/>
    <w:rsid w:val="005D7B6A"/>
    <w:rsid w:val="005E007F"/>
    <w:rsid w:val="005E15CF"/>
    <w:rsid w:val="005E1866"/>
    <w:rsid w:val="005E24CF"/>
    <w:rsid w:val="005E50DE"/>
    <w:rsid w:val="005F0599"/>
    <w:rsid w:val="005F0C4F"/>
    <w:rsid w:val="005F23C0"/>
    <w:rsid w:val="005F2995"/>
    <w:rsid w:val="005F4808"/>
    <w:rsid w:val="005F55BF"/>
    <w:rsid w:val="005F59A6"/>
    <w:rsid w:val="005F62A8"/>
    <w:rsid w:val="005F7EDE"/>
    <w:rsid w:val="00601E41"/>
    <w:rsid w:val="00602064"/>
    <w:rsid w:val="00602675"/>
    <w:rsid w:val="00604397"/>
    <w:rsid w:val="00604EAD"/>
    <w:rsid w:val="00605A6D"/>
    <w:rsid w:val="00607894"/>
    <w:rsid w:val="0061097F"/>
    <w:rsid w:val="006122DC"/>
    <w:rsid w:val="00613521"/>
    <w:rsid w:val="0061444B"/>
    <w:rsid w:val="00614F6E"/>
    <w:rsid w:val="0061624C"/>
    <w:rsid w:val="0061627F"/>
    <w:rsid w:val="00620042"/>
    <w:rsid w:val="00622860"/>
    <w:rsid w:val="00622EB2"/>
    <w:rsid w:val="0062494B"/>
    <w:rsid w:val="0062557A"/>
    <w:rsid w:val="006263C4"/>
    <w:rsid w:val="006269C7"/>
    <w:rsid w:val="00631BF0"/>
    <w:rsid w:val="00632558"/>
    <w:rsid w:val="006342A1"/>
    <w:rsid w:val="00635240"/>
    <w:rsid w:val="00636402"/>
    <w:rsid w:val="00637D9D"/>
    <w:rsid w:val="0064135B"/>
    <w:rsid w:val="006472B9"/>
    <w:rsid w:val="00650677"/>
    <w:rsid w:val="0065164E"/>
    <w:rsid w:val="00652747"/>
    <w:rsid w:val="00656A40"/>
    <w:rsid w:val="00661460"/>
    <w:rsid w:val="006620DC"/>
    <w:rsid w:val="006633F4"/>
    <w:rsid w:val="006652BE"/>
    <w:rsid w:val="0066555F"/>
    <w:rsid w:val="006751B6"/>
    <w:rsid w:val="00676806"/>
    <w:rsid w:val="00683307"/>
    <w:rsid w:val="00684CBA"/>
    <w:rsid w:val="00684E8B"/>
    <w:rsid w:val="006856D2"/>
    <w:rsid w:val="00687219"/>
    <w:rsid w:val="0068740C"/>
    <w:rsid w:val="0069076E"/>
    <w:rsid w:val="006915A1"/>
    <w:rsid w:val="00696DA5"/>
    <w:rsid w:val="006A19EA"/>
    <w:rsid w:val="006A3ADE"/>
    <w:rsid w:val="006A3F05"/>
    <w:rsid w:val="006A4823"/>
    <w:rsid w:val="006A4ED5"/>
    <w:rsid w:val="006A57D2"/>
    <w:rsid w:val="006A5DAB"/>
    <w:rsid w:val="006A6784"/>
    <w:rsid w:val="006B2557"/>
    <w:rsid w:val="006B3563"/>
    <w:rsid w:val="006B6AFC"/>
    <w:rsid w:val="006C066E"/>
    <w:rsid w:val="006C1FE3"/>
    <w:rsid w:val="006C24EA"/>
    <w:rsid w:val="006C2BE6"/>
    <w:rsid w:val="006C38E6"/>
    <w:rsid w:val="006C51CE"/>
    <w:rsid w:val="006C630E"/>
    <w:rsid w:val="006C6D2E"/>
    <w:rsid w:val="006C7047"/>
    <w:rsid w:val="006D1F55"/>
    <w:rsid w:val="006E2348"/>
    <w:rsid w:val="006E28F5"/>
    <w:rsid w:val="006E2C46"/>
    <w:rsid w:val="006E4E94"/>
    <w:rsid w:val="006E50FA"/>
    <w:rsid w:val="006E5EA4"/>
    <w:rsid w:val="006E5F36"/>
    <w:rsid w:val="006E6F67"/>
    <w:rsid w:val="006E7087"/>
    <w:rsid w:val="006F0FF3"/>
    <w:rsid w:val="006F2245"/>
    <w:rsid w:val="006F3018"/>
    <w:rsid w:val="006F5BBC"/>
    <w:rsid w:val="006F75AA"/>
    <w:rsid w:val="006F7A6C"/>
    <w:rsid w:val="00700263"/>
    <w:rsid w:val="00700774"/>
    <w:rsid w:val="00700938"/>
    <w:rsid w:val="00702902"/>
    <w:rsid w:val="0070352B"/>
    <w:rsid w:val="007042AC"/>
    <w:rsid w:val="0071129C"/>
    <w:rsid w:val="0071282B"/>
    <w:rsid w:val="00712D23"/>
    <w:rsid w:val="00714EF9"/>
    <w:rsid w:val="007151DA"/>
    <w:rsid w:val="00716695"/>
    <w:rsid w:val="00720308"/>
    <w:rsid w:val="00720477"/>
    <w:rsid w:val="00720551"/>
    <w:rsid w:val="00720C65"/>
    <w:rsid w:val="00721DA1"/>
    <w:rsid w:val="00721FA9"/>
    <w:rsid w:val="0072623E"/>
    <w:rsid w:val="00727F54"/>
    <w:rsid w:val="007301ED"/>
    <w:rsid w:val="00733C3C"/>
    <w:rsid w:val="0074047D"/>
    <w:rsid w:val="00743340"/>
    <w:rsid w:val="007452B1"/>
    <w:rsid w:val="00745355"/>
    <w:rsid w:val="00745DD7"/>
    <w:rsid w:val="007464CB"/>
    <w:rsid w:val="0075061E"/>
    <w:rsid w:val="00750C32"/>
    <w:rsid w:val="00750ECC"/>
    <w:rsid w:val="007543FC"/>
    <w:rsid w:val="00754CCD"/>
    <w:rsid w:val="00760EAA"/>
    <w:rsid w:val="00761A24"/>
    <w:rsid w:val="00762DAB"/>
    <w:rsid w:val="00764740"/>
    <w:rsid w:val="0076730C"/>
    <w:rsid w:val="007674AF"/>
    <w:rsid w:val="00772AC0"/>
    <w:rsid w:val="007773F7"/>
    <w:rsid w:val="00781B81"/>
    <w:rsid w:val="00782060"/>
    <w:rsid w:val="00782989"/>
    <w:rsid w:val="007835D5"/>
    <w:rsid w:val="00784F16"/>
    <w:rsid w:val="00785A25"/>
    <w:rsid w:val="00786F81"/>
    <w:rsid w:val="007874F7"/>
    <w:rsid w:val="00793224"/>
    <w:rsid w:val="00793F8E"/>
    <w:rsid w:val="007947C1"/>
    <w:rsid w:val="00796B77"/>
    <w:rsid w:val="00797183"/>
    <w:rsid w:val="0079777F"/>
    <w:rsid w:val="00797D20"/>
    <w:rsid w:val="0079DAA9"/>
    <w:rsid w:val="007A374F"/>
    <w:rsid w:val="007A613B"/>
    <w:rsid w:val="007B115C"/>
    <w:rsid w:val="007B151C"/>
    <w:rsid w:val="007B1767"/>
    <w:rsid w:val="007B2930"/>
    <w:rsid w:val="007B4D23"/>
    <w:rsid w:val="007B4FD0"/>
    <w:rsid w:val="007B7391"/>
    <w:rsid w:val="007B7D86"/>
    <w:rsid w:val="007C11FA"/>
    <w:rsid w:val="007C1C2D"/>
    <w:rsid w:val="007C220D"/>
    <w:rsid w:val="007C2BEA"/>
    <w:rsid w:val="007C2C08"/>
    <w:rsid w:val="007C3DBA"/>
    <w:rsid w:val="007C446C"/>
    <w:rsid w:val="007D2068"/>
    <w:rsid w:val="007D4BBB"/>
    <w:rsid w:val="007D5404"/>
    <w:rsid w:val="007D5529"/>
    <w:rsid w:val="007D5985"/>
    <w:rsid w:val="007D59A2"/>
    <w:rsid w:val="007E260F"/>
    <w:rsid w:val="007E28FB"/>
    <w:rsid w:val="007E2E14"/>
    <w:rsid w:val="007E49F6"/>
    <w:rsid w:val="007E7511"/>
    <w:rsid w:val="007E7831"/>
    <w:rsid w:val="007F036D"/>
    <w:rsid w:val="007F0BFD"/>
    <w:rsid w:val="007F3ACA"/>
    <w:rsid w:val="007F3F96"/>
    <w:rsid w:val="007F582E"/>
    <w:rsid w:val="007F7D44"/>
    <w:rsid w:val="00800420"/>
    <w:rsid w:val="008014E0"/>
    <w:rsid w:val="00802079"/>
    <w:rsid w:val="00802229"/>
    <w:rsid w:val="0080332D"/>
    <w:rsid w:val="0080477B"/>
    <w:rsid w:val="008048FA"/>
    <w:rsid w:val="00804FE2"/>
    <w:rsid w:val="00805D76"/>
    <w:rsid w:val="00810437"/>
    <w:rsid w:val="00811265"/>
    <w:rsid w:val="0081159E"/>
    <w:rsid w:val="00811C57"/>
    <w:rsid w:val="00812093"/>
    <w:rsid w:val="008158FC"/>
    <w:rsid w:val="008234E4"/>
    <w:rsid w:val="00824056"/>
    <w:rsid w:val="008249E9"/>
    <w:rsid w:val="0082511E"/>
    <w:rsid w:val="00825B0E"/>
    <w:rsid w:val="00826ECC"/>
    <w:rsid w:val="00827440"/>
    <w:rsid w:val="00836453"/>
    <w:rsid w:val="00836765"/>
    <w:rsid w:val="00836FBD"/>
    <w:rsid w:val="0084016C"/>
    <w:rsid w:val="00840FCF"/>
    <w:rsid w:val="008410A4"/>
    <w:rsid w:val="008410C6"/>
    <w:rsid w:val="00841E7D"/>
    <w:rsid w:val="00844285"/>
    <w:rsid w:val="00844CC3"/>
    <w:rsid w:val="0084698E"/>
    <w:rsid w:val="0084735C"/>
    <w:rsid w:val="00851A1F"/>
    <w:rsid w:val="00856511"/>
    <w:rsid w:val="00857D72"/>
    <w:rsid w:val="00857FD4"/>
    <w:rsid w:val="00860A25"/>
    <w:rsid w:val="008618BD"/>
    <w:rsid w:val="00862236"/>
    <w:rsid w:val="008623C1"/>
    <w:rsid w:val="0086323A"/>
    <w:rsid w:val="00866152"/>
    <w:rsid w:val="008670A2"/>
    <w:rsid w:val="00870B2B"/>
    <w:rsid w:val="0087243A"/>
    <w:rsid w:val="0087434B"/>
    <w:rsid w:val="008750DB"/>
    <w:rsid w:val="00876798"/>
    <w:rsid w:val="00877ED1"/>
    <w:rsid w:val="00880D14"/>
    <w:rsid w:val="00882AD0"/>
    <w:rsid w:val="00882EAF"/>
    <w:rsid w:val="00883398"/>
    <w:rsid w:val="0088382F"/>
    <w:rsid w:val="008856BD"/>
    <w:rsid w:val="00887170"/>
    <w:rsid w:val="00887339"/>
    <w:rsid w:val="0088765C"/>
    <w:rsid w:val="0089012D"/>
    <w:rsid w:val="00891586"/>
    <w:rsid w:val="00892F8B"/>
    <w:rsid w:val="00893D7B"/>
    <w:rsid w:val="00896158"/>
    <w:rsid w:val="008965CD"/>
    <w:rsid w:val="008969E2"/>
    <w:rsid w:val="008A1E59"/>
    <w:rsid w:val="008A3F77"/>
    <w:rsid w:val="008A6FF3"/>
    <w:rsid w:val="008B0B6C"/>
    <w:rsid w:val="008B11B9"/>
    <w:rsid w:val="008B1322"/>
    <w:rsid w:val="008B24CD"/>
    <w:rsid w:val="008B2F90"/>
    <w:rsid w:val="008B33AC"/>
    <w:rsid w:val="008B4D1E"/>
    <w:rsid w:val="008B50E1"/>
    <w:rsid w:val="008B5F4E"/>
    <w:rsid w:val="008B5FE4"/>
    <w:rsid w:val="008C4884"/>
    <w:rsid w:val="008C54ED"/>
    <w:rsid w:val="008C5CB6"/>
    <w:rsid w:val="008C6C82"/>
    <w:rsid w:val="008C6DFA"/>
    <w:rsid w:val="008D273A"/>
    <w:rsid w:val="008D2A5D"/>
    <w:rsid w:val="008D5D43"/>
    <w:rsid w:val="008D6591"/>
    <w:rsid w:val="008D6C60"/>
    <w:rsid w:val="008D7914"/>
    <w:rsid w:val="008E0063"/>
    <w:rsid w:val="008E1B75"/>
    <w:rsid w:val="008E584A"/>
    <w:rsid w:val="008E6329"/>
    <w:rsid w:val="008E6907"/>
    <w:rsid w:val="008F071E"/>
    <w:rsid w:val="008F279A"/>
    <w:rsid w:val="008F582B"/>
    <w:rsid w:val="009020B6"/>
    <w:rsid w:val="009032D2"/>
    <w:rsid w:val="00904164"/>
    <w:rsid w:val="00904319"/>
    <w:rsid w:val="00905495"/>
    <w:rsid w:val="0090640B"/>
    <w:rsid w:val="009156D6"/>
    <w:rsid w:val="00917AB6"/>
    <w:rsid w:val="00923527"/>
    <w:rsid w:val="00923A2E"/>
    <w:rsid w:val="00924391"/>
    <w:rsid w:val="0092646F"/>
    <w:rsid w:val="00926B91"/>
    <w:rsid w:val="009326E6"/>
    <w:rsid w:val="00932C9F"/>
    <w:rsid w:val="009343F6"/>
    <w:rsid w:val="00934A73"/>
    <w:rsid w:val="00935912"/>
    <w:rsid w:val="00936B91"/>
    <w:rsid w:val="00942D67"/>
    <w:rsid w:val="00944947"/>
    <w:rsid w:val="00944C48"/>
    <w:rsid w:val="00947096"/>
    <w:rsid w:val="009505BC"/>
    <w:rsid w:val="00950D83"/>
    <w:rsid w:val="0095390D"/>
    <w:rsid w:val="009540E2"/>
    <w:rsid w:val="00955AD2"/>
    <w:rsid w:val="009562E8"/>
    <w:rsid w:val="009565F9"/>
    <w:rsid w:val="0095695F"/>
    <w:rsid w:val="00960226"/>
    <w:rsid w:val="0096038F"/>
    <w:rsid w:val="00961181"/>
    <w:rsid w:val="009647DE"/>
    <w:rsid w:val="009660E3"/>
    <w:rsid w:val="00966EEE"/>
    <w:rsid w:val="00967D14"/>
    <w:rsid w:val="00970E29"/>
    <w:rsid w:val="00971C81"/>
    <w:rsid w:val="009754A6"/>
    <w:rsid w:val="0097647E"/>
    <w:rsid w:val="0097787C"/>
    <w:rsid w:val="00985B7C"/>
    <w:rsid w:val="009958D5"/>
    <w:rsid w:val="00995B92"/>
    <w:rsid w:val="00995D3A"/>
    <w:rsid w:val="009A0C5B"/>
    <w:rsid w:val="009A19BB"/>
    <w:rsid w:val="009A47BF"/>
    <w:rsid w:val="009A6E48"/>
    <w:rsid w:val="009B23DA"/>
    <w:rsid w:val="009B337E"/>
    <w:rsid w:val="009B404F"/>
    <w:rsid w:val="009B77EC"/>
    <w:rsid w:val="009C1518"/>
    <w:rsid w:val="009C250E"/>
    <w:rsid w:val="009C3627"/>
    <w:rsid w:val="009C6C67"/>
    <w:rsid w:val="009D03CF"/>
    <w:rsid w:val="009D1015"/>
    <w:rsid w:val="009D14BC"/>
    <w:rsid w:val="009D2007"/>
    <w:rsid w:val="009D465B"/>
    <w:rsid w:val="009D55A1"/>
    <w:rsid w:val="009E1027"/>
    <w:rsid w:val="009E1C9E"/>
    <w:rsid w:val="009E1CF6"/>
    <w:rsid w:val="009E1D60"/>
    <w:rsid w:val="009E2605"/>
    <w:rsid w:val="009E368E"/>
    <w:rsid w:val="009E462B"/>
    <w:rsid w:val="009E47DE"/>
    <w:rsid w:val="009F5B83"/>
    <w:rsid w:val="009F6672"/>
    <w:rsid w:val="009F731F"/>
    <w:rsid w:val="00A00B6C"/>
    <w:rsid w:val="00A1354F"/>
    <w:rsid w:val="00A14248"/>
    <w:rsid w:val="00A20E9C"/>
    <w:rsid w:val="00A212B2"/>
    <w:rsid w:val="00A224D3"/>
    <w:rsid w:val="00A26DE0"/>
    <w:rsid w:val="00A317A8"/>
    <w:rsid w:val="00A326C1"/>
    <w:rsid w:val="00A3410F"/>
    <w:rsid w:val="00A34E05"/>
    <w:rsid w:val="00A373D6"/>
    <w:rsid w:val="00A4032B"/>
    <w:rsid w:val="00A42079"/>
    <w:rsid w:val="00A420E7"/>
    <w:rsid w:val="00A44720"/>
    <w:rsid w:val="00A44925"/>
    <w:rsid w:val="00A459BC"/>
    <w:rsid w:val="00A46D65"/>
    <w:rsid w:val="00A479E0"/>
    <w:rsid w:val="00A542E8"/>
    <w:rsid w:val="00A54927"/>
    <w:rsid w:val="00A569DB"/>
    <w:rsid w:val="00A578F3"/>
    <w:rsid w:val="00A6533F"/>
    <w:rsid w:val="00A67DA5"/>
    <w:rsid w:val="00A77EAB"/>
    <w:rsid w:val="00A80C8B"/>
    <w:rsid w:val="00A80D3C"/>
    <w:rsid w:val="00A81810"/>
    <w:rsid w:val="00A81D85"/>
    <w:rsid w:val="00A8303C"/>
    <w:rsid w:val="00A85485"/>
    <w:rsid w:val="00A866C2"/>
    <w:rsid w:val="00A87E49"/>
    <w:rsid w:val="00A9191E"/>
    <w:rsid w:val="00A91B44"/>
    <w:rsid w:val="00A91DF0"/>
    <w:rsid w:val="00A956FF"/>
    <w:rsid w:val="00A96FBD"/>
    <w:rsid w:val="00A9705E"/>
    <w:rsid w:val="00AA08BB"/>
    <w:rsid w:val="00AA172E"/>
    <w:rsid w:val="00AA17E5"/>
    <w:rsid w:val="00AA2473"/>
    <w:rsid w:val="00AA24A6"/>
    <w:rsid w:val="00AA27AA"/>
    <w:rsid w:val="00AA2887"/>
    <w:rsid w:val="00AA4AA2"/>
    <w:rsid w:val="00AA4B20"/>
    <w:rsid w:val="00AA4FC4"/>
    <w:rsid w:val="00AA5E7D"/>
    <w:rsid w:val="00AB2AEF"/>
    <w:rsid w:val="00AB2C27"/>
    <w:rsid w:val="00AB323C"/>
    <w:rsid w:val="00AB3A51"/>
    <w:rsid w:val="00AB3FF1"/>
    <w:rsid w:val="00AB56A4"/>
    <w:rsid w:val="00AB5F95"/>
    <w:rsid w:val="00AC1283"/>
    <w:rsid w:val="00AC4D77"/>
    <w:rsid w:val="00AC751E"/>
    <w:rsid w:val="00AC7B65"/>
    <w:rsid w:val="00AD027B"/>
    <w:rsid w:val="00AE1D21"/>
    <w:rsid w:val="00AE1E7C"/>
    <w:rsid w:val="00AE229C"/>
    <w:rsid w:val="00AE4946"/>
    <w:rsid w:val="00AE5385"/>
    <w:rsid w:val="00AE7BFC"/>
    <w:rsid w:val="00AF0BB6"/>
    <w:rsid w:val="00AF19EE"/>
    <w:rsid w:val="00AF3641"/>
    <w:rsid w:val="00AF580C"/>
    <w:rsid w:val="00AF61FD"/>
    <w:rsid w:val="00AF769A"/>
    <w:rsid w:val="00AF7B25"/>
    <w:rsid w:val="00B0465F"/>
    <w:rsid w:val="00B05298"/>
    <w:rsid w:val="00B058C4"/>
    <w:rsid w:val="00B07FF5"/>
    <w:rsid w:val="00B10A4F"/>
    <w:rsid w:val="00B11857"/>
    <w:rsid w:val="00B14CE2"/>
    <w:rsid w:val="00B157C2"/>
    <w:rsid w:val="00B15DFD"/>
    <w:rsid w:val="00B21010"/>
    <w:rsid w:val="00B21A7A"/>
    <w:rsid w:val="00B24463"/>
    <w:rsid w:val="00B24C31"/>
    <w:rsid w:val="00B25892"/>
    <w:rsid w:val="00B267B3"/>
    <w:rsid w:val="00B3037D"/>
    <w:rsid w:val="00B308D0"/>
    <w:rsid w:val="00B3168C"/>
    <w:rsid w:val="00B328EE"/>
    <w:rsid w:val="00B37D4A"/>
    <w:rsid w:val="00B43471"/>
    <w:rsid w:val="00B44C7E"/>
    <w:rsid w:val="00B469C4"/>
    <w:rsid w:val="00B47D59"/>
    <w:rsid w:val="00B50F39"/>
    <w:rsid w:val="00B51D20"/>
    <w:rsid w:val="00B53CFD"/>
    <w:rsid w:val="00B54405"/>
    <w:rsid w:val="00B544CC"/>
    <w:rsid w:val="00B554AE"/>
    <w:rsid w:val="00B573C0"/>
    <w:rsid w:val="00B60B91"/>
    <w:rsid w:val="00B61590"/>
    <w:rsid w:val="00B62410"/>
    <w:rsid w:val="00B62859"/>
    <w:rsid w:val="00B62D52"/>
    <w:rsid w:val="00B6395A"/>
    <w:rsid w:val="00B63DE8"/>
    <w:rsid w:val="00B64B1E"/>
    <w:rsid w:val="00B64BAA"/>
    <w:rsid w:val="00B65C28"/>
    <w:rsid w:val="00B66A9B"/>
    <w:rsid w:val="00B66C44"/>
    <w:rsid w:val="00B67540"/>
    <w:rsid w:val="00B70756"/>
    <w:rsid w:val="00B70836"/>
    <w:rsid w:val="00B7177B"/>
    <w:rsid w:val="00B728E4"/>
    <w:rsid w:val="00B7442A"/>
    <w:rsid w:val="00B74A3D"/>
    <w:rsid w:val="00B74F00"/>
    <w:rsid w:val="00B7559D"/>
    <w:rsid w:val="00B7625E"/>
    <w:rsid w:val="00B7635A"/>
    <w:rsid w:val="00B77CBF"/>
    <w:rsid w:val="00B816C9"/>
    <w:rsid w:val="00B83DC0"/>
    <w:rsid w:val="00B84571"/>
    <w:rsid w:val="00B85585"/>
    <w:rsid w:val="00B86A5C"/>
    <w:rsid w:val="00B91BE4"/>
    <w:rsid w:val="00B93F4A"/>
    <w:rsid w:val="00B94D8E"/>
    <w:rsid w:val="00B95888"/>
    <w:rsid w:val="00B96CA2"/>
    <w:rsid w:val="00B97E7F"/>
    <w:rsid w:val="00BA0D15"/>
    <w:rsid w:val="00BA1037"/>
    <w:rsid w:val="00BA49FD"/>
    <w:rsid w:val="00BB14D2"/>
    <w:rsid w:val="00BB2BE3"/>
    <w:rsid w:val="00BB2D23"/>
    <w:rsid w:val="00BB33A1"/>
    <w:rsid w:val="00BB5429"/>
    <w:rsid w:val="00BB77F0"/>
    <w:rsid w:val="00BC2AD4"/>
    <w:rsid w:val="00BC386F"/>
    <w:rsid w:val="00BC448F"/>
    <w:rsid w:val="00BC4E0F"/>
    <w:rsid w:val="00BC54ED"/>
    <w:rsid w:val="00BC5538"/>
    <w:rsid w:val="00BC64CD"/>
    <w:rsid w:val="00BC6B30"/>
    <w:rsid w:val="00BC71DC"/>
    <w:rsid w:val="00BC7778"/>
    <w:rsid w:val="00BC7875"/>
    <w:rsid w:val="00BD0944"/>
    <w:rsid w:val="00BD1546"/>
    <w:rsid w:val="00BD6532"/>
    <w:rsid w:val="00BD6B46"/>
    <w:rsid w:val="00BD749C"/>
    <w:rsid w:val="00BE0710"/>
    <w:rsid w:val="00BE1217"/>
    <w:rsid w:val="00BE353B"/>
    <w:rsid w:val="00BE355B"/>
    <w:rsid w:val="00BE5F30"/>
    <w:rsid w:val="00BF0B00"/>
    <w:rsid w:val="00BF0E07"/>
    <w:rsid w:val="00BF3ACA"/>
    <w:rsid w:val="00BF79CC"/>
    <w:rsid w:val="00C01028"/>
    <w:rsid w:val="00C020B0"/>
    <w:rsid w:val="00C026C2"/>
    <w:rsid w:val="00C06071"/>
    <w:rsid w:val="00C06299"/>
    <w:rsid w:val="00C07B6B"/>
    <w:rsid w:val="00C116C4"/>
    <w:rsid w:val="00C118D2"/>
    <w:rsid w:val="00C141C4"/>
    <w:rsid w:val="00C14673"/>
    <w:rsid w:val="00C14AC0"/>
    <w:rsid w:val="00C152E1"/>
    <w:rsid w:val="00C16DB4"/>
    <w:rsid w:val="00C21C23"/>
    <w:rsid w:val="00C21E16"/>
    <w:rsid w:val="00C25C80"/>
    <w:rsid w:val="00C26E22"/>
    <w:rsid w:val="00C27032"/>
    <w:rsid w:val="00C279E5"/>
    <w:rsid w:val="00C33BB1"/>
    <w:rsid w:val="00C34AEF"/>
    <w:rsid w:val="00C36248"/>
    <w:rsid w:val="00C379A3"/>
    <w:rsid w:val="00C414BC"/>
    <w:rsid w:val="00C42FE4"/>
    <w:rsid w:val="00C43033"/>
    <w:rsid w:val="00C43288"/>
    <w:rsid w:val="00C43D77"/>
    <w:rsid w:val="00C43EF3"/>
    <w:rsid w:val="00C47749"/>
    <w:rsid w:val="00C508C4"/>
    <w:rsid w:val="00C52E45"/>
    <w:rsid w:val="00C545E5"/>
    <w:rsid w:val="00C54BB7"/>
    <w:rsid w:val="00C576EB"/>
    <w:rsid w:val="00C60BE2"/>
    <w:rsid w:val="00C62396"/>
    <w:rsid w:val="00C6460D"/>
    <w:rsid w:val="00C64899"/>
    <w:rsid w:val="00C729A1"/>
    <w:rsid w:val="00C74E1F"/>
    <w:rsid w:val="00C75B5B"/>
    <w:rsid w:val="00C80248"/>
    <w:rsid w:val="00C806BF"/>
    <w:rsid w:val="00C8071E"/>
    <w:rsid w:val="00C812E3"/>
    <w:rsid w:val="00C81F45"/>
    <w:rsid w:val="00C842EA"/>
    <w:rsid w:val="00C8455F"/>
    <w:rsid w:val="00C851BE"/>
    <w:rsid w:val="00C879C0"/>
    <w:rsid w:val="00C87DA8"/>
    <w:rsid w:val="00C87E2A"/>
    <w:rsid w:val="00C950F9"/>
    <w:rsid w:val="00C97766"/>
    <w:rsid w:val="00CA2DCF"/>
    <w:rsid w:val="00CA7C30"/>
    <w:rsid w:val="00CB3BB6"/>
    <w:rsid w:val="00CB4281"/>
    <w:rsid w:val="00CB76DD"/>
    <w:rsid w:val="00CC0AEF"/>
    <w:rsid w:val="00CC166E"/>
    <w:rsid w:val="00CC42C5"/>
    <w:rsid w:val="00CC63E1"/>
    <w:rsid w:val="00CC6DAC"/>
    <w:rsid w:val="00CC7A1D"/>
    <w:rsid w:val="00CD34BF"/>
    <w:rsid w:val="00CD459C"/>
    <w:rsid w:val="00CD5978"/>
    <w:rsid w:val="00CD60F7"/>
    <w:rsid w:val="00CD6993"/>
    <w:rsid w:val="00CE125D"/>
    <w:rsid w:val="00CE4984"/>
    <w:rsid w:val="00CE5649"/>
    <w:rsid w:val="00CE744F"/>
    <w:rsid w:val="00CE7452"/>
    <w:rsid w:val="00CF0A81"/>
    <w:rsid w:val="00CF1363"/>
    <w:rsid w:val="00CF175E"/>
    <w:rsid w:val="00CF1BC6"/>
    <w:rsid w:val="00CF2E27"/>
    <w:rsid w:val="00CF469E"/>
    <w:rsid w:val="00CF7170"/>
    <w:rsid w:val="00CF76E2"/>
    <w:rsid w:val="00CF7844"/>
    <w:rsid w:val="00D005A1"/>
    <w:rsid w:val="00D03054"/>
    <w:rsid w:val="00D0445A"/>
    <w:rsid w:val="00D05021"/>
    <w:rsid w:val="00D052D8"/>
    <w:rsid w:val="00D10626"/>
    <w:rsid w:val="00D1085F"/>
    <w:rsid w:val="00D116F1"/>
    <w:rsid w:val="00D11950"/>
    <w:rsid w:val="00D11EE0"/>
    <w:rsid w:val="00D1304A"/>
    <w:rsid w:val="00D1335D"/>
    <w:rsid w:val="00D13EB4"/>
    <w:rsid w:val="00D14BCA"/>
    <w:rsid w:val="00D150D9"/>
    <w:rsid w:val="00D15E8F"/>
    <w:rsid w:val="00D17CA4"/>
    <w:rsid w:val="00D206D9"/>
    <w:rsid w:val="00D21940"/>
    <w:rsid w:val="00D22AB6"/>
    <w:rsid w:val="00D251D6"/>
    <w:rsid w:val="00D25CF7"/>
    <w:rsid w:val="00D267B3"/>
    <w:rsid w:val="00D30127"/>
    <w:rsid w:val="00D313E8"/>
    <w:rsid w:val="00D323E3"/>
    <w:rsid w:val="00D34BC8"/>
    <w:rsid w:val="00D35B64"/>
    <w:rsid w:val="00D37B02"/>
    <w:rsid w:val="00D37B4C"/>
    <w:rsid w:val="00D45814"/>
    <w:rsid w:val="00D50F03"/>
    <w:rsid w:val="00D56573"/>
    <w:rsid w:val="00D56B38"/>
    <w:rsid w:val="00D57202"/>
    <w:rsid w:val="00D62C6A"/>
    <w:rsid w:val="00D64D11"/>
    <w:rsid w:val="00D6590C"/>
    <w:rsid w:val="00D67299"/>
    <w:rsid w:val="00D70855"/>
    <w:rsid w:val="00D74630"/>
    <w:rsid w:val="00D74B82"/>
    <w:rsid w:val="00D773FF"/>
    <w:rsid w:val="00D77DEF"/>
    <w:rsid w:val="00D81870"/>
    <w:rsid w:val="00D81D18"/>
    <w:rsid w:val="00D8234A"/>
    <w:rsid w:val="00D83E72"/>
    <w:rsid w:val="00D84C51"/>
    <w:rsid w:val="00D856AC"/>
    <w:rsid w:val="00D85881"/>
    <w:rsid w:val="00D87AE3"/>
    <w:rsid w:val="00D911EB"/>
    <w:rsid w:val="00D91E8D"/>
    <w:rsid w:val="00D9278B"/>
    <w:rsid w:val="00D96E45"/>
    <w:rsid w:val="00D97CB5"/>
    <w:rsid w:val="00DA207B"/>
    <w:rsid w:val="00DA20DE"/>
    <w:rsid w:val="00DA43BE"/>
    <w:rsid w:val="00DA5895"/>
    <w:rsid w:val="00DA796F"/>
    <w:rsid w:val="00DB0355"/>
    <w:rsid w:val="00DB1E15"/>
    <w:rsid w:val="00DB3981"/>
    <w:rsid w:val="00DB432A"/>
    <w:rsid w:val="00DB453C"/>
    <w:rsid w:val="00DB47B9"/>
    <w:rsid w:val="00DB4D22"/>
    <w:rsid w:val="00DB6F30"/>
    <w:rsid w:val="00DB78FE"/>
    <w:rsid w:val="00DC0D8D"/>
    <w:rsid w:val="00DC24D3"/>
    <w:rsid w:val="00DC3C32"/>
    <w:rsid w:val="00DC3F4E"/>
    <w:rsid w:val="00DC4CD8"/>
    <w:rsid w:val="00DC7892"/>
    <w:rsid w:val="00DD0B9B"/>
    <w:rsid w:val="00DD108B"/>
    <w:rsid w:val="00DD13C0"/>
    <w:rsid w:val="00DD29D5"/>
    <w:rsid w:val="00DD304C"/>
    <w:rsid w:val="00DD3624"/>
    <w:rsid w:val="00DD71F7"/>
    <w:rsid w:val="00DE101D"/>
    <w:rsid w:val="00DE2B50"/>
    <w:rsid w:val="00DE3F1E"/>
    <w:rsid w:val="00DE5B9B"/>
    <w:rsid w:val="00DF1923"/>
    <w:rsid w:val="00DF6B5A"/>
    <w:rsid w:val="00DF76DC"/>
    <w:rsid w:val="00E02487"/>
    <w:rsid w:val="00E05A8B"/>
    <w:rsid w:val="00E07875"/>
    <w:rsid w:val="00E1165C"/>
    <w:rsid w:val="00E116DA"/>
    <w:rsid w:val="00E11F32"/>
    <w:rsid w:val="00E133CD"/>
    <w:rsid w:val="00E15966"/>
    <w:rsid w:val="00E21832"/>
    <w:rsid w:val="00E27AFC"/>
    <w:rsid w:val="00E27F9F"/>
    <w:rsid w:val="00E309C5"/>
    <w:rsid w:val="00E33138"/>
    <w:rsid w:val="00E33D40"/>
    <w:rsid w:val="00E36F80"/>
    <w:rsid w:val="00E41E59"/>
    <w:rsid w:val="00E4232D"/>
    <w:rsid w:val="00E42462"/>
    <w:rsid w:val="00E431E2"/>
    <w:rsid w:val="00E45563"/>
    <w:rsid w:val="00E46716"/>
    <w:rsid w:val="00E476C1"/>
    <w:rsid w:val="00E50E8F"/>
    <w:rsid w:val="00E52688"/>
    <w:rsid w:val="00E5399B"/>
    <w:rsid w:val="00E554E4"/>
    <w:rsid w:val="00E559AD"/>
    <w:rsid w:val="00E60BB5"/>
    <w:rsid w:val="00E62421"/>
    <w:rsid w:val="00E640E2"/>
    <w:rsid w:val="00E641E1"/>
    <w:rsid w:val="00E718CD"/>
    <w:rsid w:val="00E72149"/>
    <w:rsid w:val="00E7406A"/>
    <w:rsid w:val="00E74094"/>
    <w:rsid w:val="00E751AA"/>
    <w:rsid w:val="00E76DCD"/>
    <w:rsid w:val="00E772FF"/>
    <w:rsid w:val="00E77DA9"/>
    <w:rsid w:val="00E818EA"/>
    <w:rsid w:val="00E81FC8"/>
    <w:rsid w:val="00E85D67"/>
    <w:rsid w:val="00E90B6F"/>
    <w:rsid w:val="00E92397"/>
    <w:rsid w:val="00E942E4"/>
    <w:rsid w:val="00E9586B"/>
    <w:rsid w:val="00E967FF"/>
    <w:rsid w:val="00E97081"/>
    <w:rsid w:val="00E972FE"/>
    <w:rsid w:val="00EA4547"/>
    <w:rsid w:val="00EA4A7A"/>
    <w:rsid w:val="00EA5269"/>
    <w:rsid w:val="00EA71AE"/>
    <w:rsid w:val="00EA7433"/>
    <w:rsid w:val="00EA76A5"/>
    <w:rsid w:val="00EB109A"/>
    <w:rsid w:val="00EB153F"/>
    <w:rsid w:val="00EB1ADE"/>
    <w:rsid w:val="00EB21A2"/>
    <w:rsid w:val="00EB5320"/>
    <w:rsid w:val="00EC2A93"/>
    <w:rsid w:val="00EC2ADB"/>
    <w:rsid w:val="00EC31B5"/>
    <w:rsid w:val="00EC3B3D"/>
    <w:rsid w:val="00ED247F"/>
    <w:rsid w:val="00ED3506"/>
    <w:rsid w:val="00ED4BBC"/>
    <w:rsid w:val="00ED50EF"/>
    <w:rsid w:val="00ED559D"/>
    <w:rsid w:val="00ED5795"/>
    <w:rsid w:val="00ED5B41"/>
    <w:rsid w:val="00ED6CCC"/>
    <w:rsid w:val="00ED766E"/>
    <w:rsid w:val="00EE198A"/>
    <w:rsid w:val="00EE4820"/>
    <w:rsid w:val="00EE76DD"/>
    <w:rsid w:val="00EE7CFF"/>
    <w:rsid w:val="00EF20B7"/>
    <w:rsid w:val="00EF2693"/>
    <w:rsid w:val="00EF3245"/>
    <w:rsid w:val="00EF357E"/>
    <w:rsid w:val="00EF7E42"/>
    <w:rsid w:val="00F00594"/>
    <w:rsid w:val="00F01236"/>
    <w:rsid w:val="00F01353"/>
    <w:rsid w:val="00F013A7"/>
    <w:rsid w:val="00F0190F"/>
    <w:rsid w:val="00F02B19"/>
    <w:rsid w:val="00F02F52"/>
    <w:rsid w:val="00F043C0"/>
    <w:rsid w:val="00F04845"/>
    <w:rsid w:val="00F05BA4"/>
    <w:rsid w:val="00F06E81"/>
    <w:rsid w:val="00F078E0"/>
    <w:rsid w:val="00F10440"/>
    <w:rsid w:val="00F11FD8"/>
    <w:rsid w:val="00F126CE"/>
    <w:rsid w:val="00F13A6A"/>
    <w:rsid w:val="00F16A4F"/>
    <w:rsid w:val="00F2029D"/>
    <w:rsid w:val="00F207ED"/>
    <w:rsid w:val="00F23551"/>
    <w:rsid w:val="00F2586A"/>
    <w:rsid w:val="00F275AF"/>
    <w:rsid w:val="00F27847"/>
    <w:rsid w:val="00F30363"/>
    <w:rsid w:val="00F303F1"/>
    <w:rsid w:val="00F30A9B"/>
    <w:rsid w:val="00F31156"/>
    <w:rsid w:val="00F31845"/>
    <w:rsid w:val="00F31BF4"/>
    <w:rsid w:val="00F351B6"/>
    <w:rsid w:val="00F4148D"/>
    <w:rsid w:val="00F435CE"/>
    <w:rsid w:val="00F45AFA"/>
    <w:rsid w:val="00F462DA"/>
    <w:rsid w:val="00F4701B"/>
    <w:rsid w:val="00F5183A"/>
    <w:rsid w:val="00F529B1"/>
    <w:rsid w:val="00F570C0"/>
    <w:rsid w:val="00F6061C"/>
    <w:rsid w:val="00F60906"/>
    <w:rsid w:val="00F61AF4"/>
    <w:rsid w:val="00F621FB"/>
    <w:rsid w:val="00F625EA"/>
    <w:rsid w:val="00F63CBF"/>
    <w:rsid w:val="00F6456E"/>
    <w:rsid w:val="00F648E4"/>
    <w:rsid w:val="00F65A07"/>
    <w:rsid w:val="00F660B1"/>
    <w:rsid w:val="00F660D2"/>
    <w:rsid w:val="00F67C7E"/>
    <w:rsid w:val="00F70E36"/>
    <w:rsid w:val="00F70FD7"/>
    <w:rsid w:val="00F71C94"/>
    <w:rsid w:val="00F7272C"/>
    <w:rsid w:val="00F73A46"/>
    <w:rsid w:val="00F7478E"/>
    <w:rsid w:val="00F77AA2"/>
    <w:rsid w:val="00F80D88"/>
    <w:rsid w:val="00F81875"/>
    <w:rsid w:val="00F81E0E"/>
    <w:rsid w:val="00F825E9"/>
    <w:rsid w:val="00F85E7D"/>
    <w:rsid w:val="00F906EB"/>
    <w:rsid w:val="00F92EE9"/>
    <w:rsid w:val="00F948CC"/>
    <w:rsid w:val="00F94AF1"/>
    <w:rsid w:val="00F954E3"/>
    <w:rsid w:val="00FA668B"/>
    <w:rsid w:val="00FA6841"/>
    <w:rsid w:val="00FA7C5C"/>
    <w:rsid w:val="00FB0851"/>
    <w:rsid w:val="00FB2BAF"/>
    <w:rsid w:val="00FB4D1F"/>
    <w:rsid w:val="00FB7B10"/>
    <w:rsid w:val="00FC0057"/>
    <w:rsid w:val="00FC0542"/>
    <w:rsid w:val="00FC3195"/>
    <w:rsid w:val="00FC52D1"/>
    <w:rsid w:val="00FC56F6"/>
    <w:rsid w:val="00FC6454"/>
    <w:rsid w:val="00FC7CD5"/>
    <w:rsid w:val="00FD1CC9"/>
    <w:rsid w:val="00FD1F93"/>
    <w:rsid w:val="00FD40DD"/>
    <w:rsid w:val="00FD4B9E"/>
    <w:rsid w:val="00FD65FA"/>
    <w:rsid w:val="00FE0C52"/>
    <w:rsid w:val="00FE1532"/>
    <w:rsid w:val="00FE2340"/>
    <w:rsid w:val="00FE2AC8"/>
    <w:rsid w:val="00FE5D37"/>
    <w:rsid w:val="00FE6B7B"/>
    <w:rsid w:val="00FE7989"/>
    <w:rsid w:val="00FE7D71"/>
    <w:rsid w:val="00FF27F9"/>
    <w:rsid w:val="00FF2F0C"/>
    <w:rsid w:val="00FF439B"/>
    <w:rsid w:val="00FF62BB"/>
    <w:rsid w:val="00FF7822"/>
    <w:rsid w:val="02A0F9AE"/>
    <w:rsid w:val="02B58F3E"/>
    <w:rsid w:val="03541C20"/>
    <w:rsid w:val="03C53865"/>
    <w:rsid w:val="04953409"/>
    <w:rsid w:val="054D4BCC"/>
    <w:rsid w:val="06089568"/>
    <w:rsid w:val="063FFA9F"/>
    <w:rsid w:val="06894C73"/>
    <w:rsid w:val="06C1159C"/>
    <w:rsid w:val="0827E0D5"/>
    <w:rsid w:val="090B2E0E"/>
    <w:rsid w:val="09DF4B52"/>
    <w:rsid w:val="0BB3665B"/>
    <w:rsid w:val="0D4D0E67"/>
    <w:rsid w:val="0D55028A"/>
    <w:rsid w:val="0DF80187"/>
    <w:rsid w:val="0E9B3105"/>
    <w:rsid w:val="0EA48435"/>
    <w:rsid w:val="12A93E78"/>
    <w:rsid w:val="12EAF403"/>
    <w:rsid w:val="137C3D9D"/>
    <w:rsid w:val="17072D7D"/>
    <w:rsid w:val="176B0987"/>
    <w:rsid w:val="179A5052"/>
    <w:rsid w:val="17E351F2"/>
    <w:rsid w:val="1999FB9B"/>
    <w:rsid w:val="1B10F8F6"/>
    <w:rsid w:val="1C0F238A"/>
    <w:rsid w:val="1E40A66E"/>
    <w:rsid w:val="1ED34845"/>
    <w:rsid w:val="1F2FC8E2"/>
    <w:rsid w:val="1F56C221"/>
    <w:rsid w:val="2075C791"/>
    <w:rsid w:val="20AD522D"/>
    <w:rsid w:val="20DD5D31"/>
    <w:rsid w:val="21C98016"/>
    <w:rsid w:val="2270C973"/>
    <w:rsid w:val="22DD3BF5"/>
    <w:rsid w:val="22FC2B04"/>
    <w:rsid w:val="23E927E9"/>
    <w:rsid w:val="23FDA089"/>
    <w:rsid w:val="2457D6CC"/>
    <w:rsid w:val="25370D3C"/>
    <w:rsid w:val="2666FD5F"/>
    <w:rsid w:val="2742A0C7"/>
    <w:rsid w:val="28972AE6"/>
    <w:rsid w:val="29BB699E"/>
    <w:rsid w:val="2A3732D1"/>
    <w:rsid w:val="2ADF432A"/>
    <w:rsid w:val="2AF8C671"/>
    <w:rsid w:val="2BB58046"/>
    <w:rsid w:val="2C5ED11E"/>
    <w:rsid w:val="2CA0BE3B"/>
    <w:rsid w:val="2CD3FEC3"/>
    <w:rsid w:val="2D4265F4"/>
    <w:rsid w:val="2D8B9789"/>
    <w:rsid w:val="2E8C0C88"/>
    <w:rsid w:val="2FC0C59A"/>
    <w:rsid w:val="2FCA5AD8"/>
    <w:rsid w:val="2FDB783F"/>
    <w:rsid w:val="300E6682"/>
    <w:rsid w:val="303BEC31"/>
    <w:rsid w:val="3052155A"/>
    <w:rsid w:val="3060EA3D"/>
    <w:rsid w:val="313E49E9"/>
    <w:rsid w:val="315CBE98"/>
    <w:rsid w:val="319ECE23"/>
    <w:rsid w:val="31F31BCF"/>
    <w:rsid w:val="32E87334"/>
    <w:rsid w:val="333A9527"/>
    <w:rsid w:val="33CB304D"/>
    <w:rsid w:val="34293524"/>
    <w:rsid w:val="35D2DE6D"/>
    <w:rsid w:val="36AA93AA"/>
    <w:rsid w:val="3791AE0D"/>
    <w:rsid w:val="37F4E74A"/>
    <w:rsid w:val="382EF396"/>
    <w:rsid w:val="39595BE2"/>
    <w:rsid w:val="3A3A0DAF"/>
    <w:rsid w:val="3BDC8300"/>
    <w:rsid w:val="3C1D0AAB"/>
    <w:rsid w:val="3CAB8E7D"/>
    <w:rsid w:val="3D214D4A"/>
    <w:rsid w:val="3D59351C"/>
    <w:rsid w:val="3DFCF11D"/>
    <w:rsid w:val="3ED5046A"/>
    <w:rsid w:val="3FA3B3DC"/>
    <w:rsid w:val="3FFFF92F"/>
    <w:rsid w:val="404801D9"/>
    <w:rsid w:val="40833418"/>
    <w:rsid w:val="40CEED61"/>
    <w:rsid w:val="411A9058"/>
    <w:rsid w:val="419BC990"/>
    <w:rsid w:val="41E5147D"/>
    <w:rsid w:val="42EC23F2"/>
    <w:rsid w:val="435ED29C"/>
    <w:rsid w:val="436256FA"/>
    <w:rsid w:val="43BF03D3"/>
    <w:rsid w:val="442F7338"/>
    <w:rsid w:val="444B8290"/>
    <w:rsid w:val="4487F453"/>
    <w:rsid w:val="44E4F2FB"/>
    <w:rsid w:val="457D8A0F"/>
    <w:rsid w:val="4732ED2E"/>
    <w:rsid w:val="4753ABF9"/>
    <w:rsid w:val="4754462B"/>
    <w:rsid w:val="47BF9515"/>
    <w:rsid w:val="4885E919"/>
    <w:rsid w:val="48A9B8B4"/>
    <w:rsid w:val="48BF437A"/>
    <w:rsid w:val="490E1C5A"/>
    <w:rsid w:val="495B6576"/>
    <w:rsid w:val="497CB365"/>
    <w:rsid w:val="49CF152A"/>
    <w:rsid w:val="4A31099F"/>
    <w:rsid w:val="4AA9ECBB"/>
    <w:rsid w:val="4B4A995C"/>
    <w:rsid w:val="4B7A6AB7"/>
    <w:rsid w:val="4BBBB4AD"/>
    <w:rsid w:val="4BF0D0FB"/>
    <w:rsid w:val="4C12AF16"/>
    <w:rsid w:val="4C5BDDC2"/>
    <w:rsid w:val="4C61BB02"/>
    <w:rsid w:val="4C7D6BA4"/>
    <w:rsid w:val="4CE93B9A"/>
    <w:rsid w:val="4F017269"/>
    <w:rsid w:val="4F096CC2"/>
    <w:rsid w:val="50D2F8DE"/>
    <w:rsid w:val="516D3F74"/>
    <w:rsid w:val="519A6642"/>
    <w:rsid w:val="524D738B"/>
    <w:rsid w:val="5386F96F"/>
    <w:rsid w:val="538E0238"/>
    <w:rsid w:val="540168A8"/>
    <w:rsid w:val="54E07056"/>
    <w:rsid w:val="554DD563"/>
    <w:rsid w:val="55713564"/>
    <w:rsid w:val="55772DA7"/>
    <w:rsid w:val="55EEF036"/>
    <w:rsid w:val="56063A6E"/>
    <w:rsid w:val="56D49751"/>
    <w:rsid w:val="57C4F4EA"/>
    <w:rsid w:val="589B42AB"/>
    <w:rsid w:val="59448CB7"/>
    <w:rsid w:val="5AA4D737"/>
    <w:rsid w:val="5B8DA377"/>
    <w:rsid w:val="5BA45281"/>
    <w:rsid w:val="5BDF13F7"/>
    <w:rsid w:val="5EC224AF"/>
    <w:rsid w:val="5F9881D9"/>
    <w:rsid w:val="5FB76D14"/>
    <w:rsid w:val="5FBF05EA"/>
    <w:rsid w:val="60391431"/>
    <w:rsid w:val="6073225D"/>
    <w:rsid w:val="63E1ACC5"/>
    <w:rsid w:val="65978D51"/>
    <w:rsid w:val="683A4FD9"/>
    <w:rsid w:val="684CB54F"/>
    <w:rsid w:val="69048BC7"/>
    <w:rsid w:val="69BF6AED"/>
    <w:rsid w:val="6AB83CE6"/>
    <w:rsid w:val="6C6C25A9"/>
    <w:rsid w:val="6CF1DAF4"/>
    <w:rsid w:val="6D65C526"/>
    <w:rsid w:val="6DDBDB50"/>
    <w:rsid w:val="6F25473A"/>
    <w:rsid w:val="6F28957F"/>
    <w:rsid w:val="7172DE36"/>
    <w:rsid w:val="74A39AEC"/>
    <w:rsid w:val="74C13140"/>
    <w:rsid w:val="74CBEF1B"/>
    <w:rsid w:val="75082D47"/>
    <w:rsid w:val="753B979B"/>
    <w:rsid w:val="7577FDBE"/>
    <w:rsid w:val="75C19B7A"/>
    <w:rsid w:val="77B146B7"/>
    <w:rsid w:val="790D4D4F"/>
    <w:rsid w:val="7A044CE3"/>
    <w:rsid w:val="7A377564"/>
    <w:rsid w:val="7ABF0353"/>
    <w:rsid w:val="7AD5DB99"/>
    <w:rsid w:val="7BA01D44"/>
    <w:rsid w:val="7C990B50"/>
    <w:rsid w:val="7CC3946A"/>
    <w:rsid w:val="7D0A75C1"/>
    <w:rsid w:val="7D4A2D6A"/>
    <w:rsid w:val="7D72C0DC"/>
    <w:rsid w:val="7DAE22A3"/>
    <w:rsid w:val="7E067796"/>
    <w:rsid w:val="7E95A0B2"/>
    <w:rsid w:val="7F60FD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B0C880"/>
  <w15:docId w15:val="{4A3FA771-C92A-4418-B7FB-B6AE1259A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39B"/>
    <w:rPr>
      <w:rFonts w:ascii="Arial" w:hAnsi="Arial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F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71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71F7"/>
    <w:rPr>
      <w:rFonts w:ascii="Arial" w:hAnsi="Arial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D71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71F7"/>
    <w:rPr>
      <w:rFonts w:ascii="Arial" w:hAnsi="Arial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0B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B9B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5D7B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">
    <w:name w:val="Style1"/>
    <w:uiPriority w:val="99"/>
    <w:rsid w:val="00683307"/>
    <w:pPr>
      <w:numPr>
        <w:numId w:val="2"/>
      </w:numPr>
    </w:pPr>
  </w:style>
  <w:style w:type="numbering" w:customStyle="1" w:styleId="NumberedList">
    <w:name w:val="Numbered List"/>
    <w:uiPriority w:val="99"/>
    <w:rsid w:val="00683307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26DE0"/>
    <w:pPr>
      <w:ind w:left="720"/>
      <w:contextualSpacing/>
    </w:pPr>
  </w:style>
  <w:style w:type="paragraph" w:customStyle="1" w:styleId="paragraph">
    <w:name w:val="paragraph"/>
    <w:basedOn w:val="Normal"/>
    <w:rsid w:val="005264FB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normaltextrun">
    <w:name w:val="normaltextrun"/>
    <w:basedOn w:val="DefaultParagraphFont"/>
    <w:rsid w:val="005264FB"/>
  </w:style>
  <w:style w:type="character" w:customStyle="1" w:styleId="eop">
    <w:name w:val="eop"/>
    <w:basedOn w:val="DefaultParagraphFont"/>
    <w:rsid w:val="005264FB"/>
  </w:style>
  <w:style w:type="character" w:styleId="Strong">
    <w:name w:val="Strong"/>
    <w:basedOn w:val="DefaultParagraphFont"/>
    <w:uiPriority w:val="22"/>
    <w:qFormat/>
    <w:rsid w:val="00C97766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DA43BE"/>
    <w:pPr>
      <w:widowControl w:val="0"/>
      <w:autoSpaceDE w:val="0"/>
      <w:autoSpaceDN w:val="0"/>
      <w:ind w:left="849" w:hanging="361"/>
    </w:pPr>
    <w:rPr>
      <w:rFonts w:ascii="Calibri" w:eastAsia="Calibri" w:hAnsi="Calibri" w:cs="Calibri"/>
      <w:sz w:val="22"/>
      <w:szCs w:val="22"/>
    </w:rPr>
  </w:style>
  <w:style w:type="paragraph" w:customStyle="1" w:styleId="ListBullet1">
    <w:name w:val="ListBullet1"/>
    <w:basedOn w:val="Normal"/>
    <w:rsid w:val="001C1B98"/>
    <w:pPr>
      <w:widowControl w:val="0"/>
      <w:numPr>
        <w:numId w:val="7"/>
      </w:numPr>
      <w:spacing w:before="140"/>
    </w:pPr>
    <w:rPr>
      <w:rFonts w:ascii="Times New Roman" w:hAnsi="Times New Roman"/>
      <w:noProof/>
      <w:color w:val="000000"/>
      <w:sz w:val="22"/>
      <w:szCs w:val="20"/>
    </w:rPr>
  </w:style>
  <w:style w:type="paragraph" w:styleId="NormalWeb">
    <w:name w:val="Normal (Web)"/>
    <w:basedOn w:val="Normal"/>
    <w:uiPriority w:val="99"/>
    <w:semiHidden/>
    <w:unhideWhenUsed/>
    <w:rsid w:val="008965CD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FSBodycopyblacklight">
    <w:name w:val="FS Body copy black light"/>
    <w:qFormat/>
    <w:rsid w:val="003C1113"/>
    <w:pPr>
      <w:spacing w:line="264" w:lineRule="auto"/>
    </w:pPr>
    <w:rPr>
      <w:rFonts w:ascii="Fujitsu Sans Light" w:eastAsia="Calibri" w:hAnsi="Fujitsu Sans Light"/>
      <w:color w:val="000000"/>
      <w:sz w:val="18"/>
      <w:lang w:val="de-DE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373FF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oter1.xml.rels><?xml version="1.0" encoding="UTF-8"?><Relationships xmlns="http://schemas.openxmlformats.org/package/2006/relationships"/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9CFEA878-6EE9-494A-B16D-0B13FD549F61" xsi:nil="true"/>
    <Project_x0020_Name xmlns="9CFEA878-6EE9-494A-B16D-0B13FD549F6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E7E2E35455046B576AC68E3EA56EC" ma:contentTypeVersion="14" ma:contentTypeDescription="Create a new document." ma:contentTypeScope="" ma:versionID="615d8a921b0f9946c9722c6015a7b4ef">
  <xsd:schema xmlns:xsd="http://www.w3.org/2001/XMLSchema" xmlns:xs="http://www.w3.org/2001/XMLSchema" xmlns:p="http://schemas.microsoft.com/office/2006/metadata/properties" xmlns:ns2="a54687cf-775e-442b-9710-fd7982961d9c" xmlns:ns3="9CFEA878-6EE9-494A-B16D-0B13FD549F61" xmlns:ns4="9cfea878-6ee9-494a-b16d-0b13fd549f61" targetNamespace="http://schemas.microsoft.com/office/2006/metadata/properties" ma:root="true" ma:fieldsID="61c70d91ff77a4737ef09eb706db82a7" ns2:_="" ns3:_="" ns4:_="">
    <xsd:import namespace="a54687cf-775e-442b-9710-fd7982961d9c"/>
    <xsd:import namespace="9CFEA878-6EE9-494A-B16D-0B13FD549F61"/>
    <xsd:import namespace="9cfea878-6ee9-494a-b16d-0b13fd549f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Project_x0020_Name" minOccurs="0"/>
                <xsd:element ref="ns3:Document_x0020_Type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LengthInSeconds" minOccurs="0"/>
                <xsd:element ref="ns4:MediaServiceLocation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687cf-775e-442b-9710-fd7982961d9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EA878-6EE9-494A-B16D-0B13FD549F61" elementFormDefault="qualified">
    <xsd:import namespace="http://schemas.microsoft.com/office/2006/documentManagement/types"/>
    <xsd:import namespace="http://schemas.microsoft.com/office/infopath/2007/PartnerControls"/>
    <xsd:element name="Project_x0020_Name" ma:index="10" nillable="true" ma:displayName="Project Name" ma:list="{CE1A343B-72D5-44AA-A242-767A48510ACB}" ma:internalName="Project_x0020_Name" ma:readOnly="false" ma:showField="LinkTitleNoMenu">
      <xsd:simpleType>
        <xsd:restriction base="dms:Lookup"/>
      </xsd:simpleType>
    </xsd:element>
    <xsd:element name="Document_x0020_Type" ma:index="11" nillable="true" ma:displayName="Document Type" ma:format="Dropdown" ma:internalName="Document_x0020_Type">
      <xsd:simpleType>
        <xsd:restriction base="dms:Choice">
          <xsd:enumeration value="Project Plan"/>
          <xsd:enumeration value="BPR Agenda"/>
          <xsd:enumeration value="Business Requirement Questionnaire"/>
          <xsd:enumeration value="Data Migration Strategy"/>
          <xsd:enumeration value="System Design Document"/>
          <xsd:enumeration value="Demo/CRP agenda"/>
          <xsd:enumeration value="Training Agenda"/>
          <xsd:enumeration value="Training Manual"/>
          <xsd:enumeration value="Testing Agenda"/>
          <xsd:enumeration value="Test Scrip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ea878-6ee9-494a-b16d-0b13fd549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39446B-C834-4B7A-8B12-0261AE687F3D}">
  <ds:schemaRefs>
    <ds:schemaRef ds:uri="http://schemas.microsoft.com/office/2006/metadata/properties"/>
    <ds:schemaRef ds:uri="http://schemas.microsoft.com/office/infopath/2007/PartnerControls"/>
    <ds:schemaRef ds:uri="9CFEA878-6EE9-494A-B16D-0B13FD549F61"/>
  </ds:schemaRefs>
</ds:datastoreItem>
</file>

<file path=customXml/itemProps2.xml><?xml version="1.0" encoding="utf-8"?>
<ds:datastoreItem xmlns:ds="http://schemas.openxmlformats.org/officeDocument/2006/customXml" ds:itemID="{305FD1EA-1DB3-49EC-A8FB-0E56707C7A1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5CE778D-A6AE-49C5-B762-D7A3B5E260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687cf-775e-442b-9710-fd7982961d9c"/>
    <ds:schemaRef ds:uri="9CFEA878-6EE9-494A-B16D-0B13FD549F61"/>
    <ds:schemaRef ds:uri="9cfea878-6ee9-494a-b16d-0b13fd549f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AC0D02-AACD-42F1-93D1-1DD9DC0FF2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FGB Meeting - Agenda v1.0</Template>
  <TotalTime>21</TotalTime>
  <Pages>4</Pages>
  <Words>415</Words>
  <Characters>2586</Characters>
  <Application>Microsoft Office Word</Application>
  <DocSecurity>0</DocSecurity>
  <Lines>21</Lines>
  <Paragraphs>5</Paragraphs>
  <ScaleCrop>false</ScaleCrop>
  <Company>Microsoft Corporation</Company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Lokare</dc:creator>
  <cp:keywords/>
  <cp:lastModifiedBy>Rajat Agarwal</cp:lastModifiedBy>
  <cp:revision>275</cp:revision>
  <cp:lastPrinted>2024-06-10T21:03:00Z</cp:lastPrinted>
  <dcterms:created xsi:type="dcterms:W3CDTF">2023-02-21T18:04:00Z</dcterms:created>
  <dcterms:modified xsi:type="dcterms:W3CDTF">2025-08-04T07:15:00Z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TC011057171033</vt:lpwstr>
  </property>
  <property fmtid="{D5CDD505-2E9C-101B-9397-08002B2CF9AE}" pid="3" name="ContentTypeId">
    <vt:lpwstr>0x0101001BBE7E2E35455046B576AC68E3EA56EC</vt:lpwstr>
  </property>
  <property fmtid="{D5CDD505-2E9C-101B-9397-08002B2CF9AE}" pid="4" name="MediaServiceImageTags">
    <vt:lpwstr/>
  </property>
  <property fmtid="{D5CDD505-2E9C-101B-9397-08002B2CF9AE}" pid="5" name="GrammarlyDocumentId">
    <vt:lpwstr>0ad47a0677e3a45f789dd8ff0d984d088235fa62e628dbb27c408480a22009e1</vt:lpwstr>
  </property>
</Properties>
</file>